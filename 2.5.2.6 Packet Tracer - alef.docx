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F7B51" w14:textId="68E429BA" w:rsidR="00017D81" w:rsidRPr="009A1CF4" w:rsidRDefault="00B93DE7" w:rsidP="00017D81">
      <w:pPr>
        <w:pStyle w:val="LabTitle"/>
      </w:pP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 – Como explorar o arquivo e criptografia de dados</w:t>
      </w:r>
    </w:p>
    <w:p w14:paraId="4878D66E" w14:textId="77777777" w:rsidR="00B93DE7" w:rsidRDefault="00B93DE7" w:rsidP="00B93DE7">
      <w:pPr>
        <w:pStyle w:val="LabSection"/>
        <w:keepNext w:val="0"/>
      </w:pPr>
      <w:r>
        <w:t>Tabela de Endereçamento</w:t>
      </w:r>
    </w:p>
    <w:tbl>
      <w:tblPr>
        <w:tblW w:w="92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1921"/>
        <w:gridCol w:w="1621"/>
        <w:gridCol w:w="1621"/>
        <w:gridCol w:w="2237"/>
      </w:tblGrid>
      <w:tr w:rsidR="00B93DE7" w14:paraId="4A25A75D" w14:textId="77777777" w:rsidTr="005B4E21">
        <w:trPr>
          <w:cantSplit/>
          <w:jc w:val="center"/>
        </w:trPr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EC71299" w14:textId="77777777" w:rsidR="00B93DE7" w:rsidRPr="00B93DE7" w:rsidRDefault="00B93DE7" w:rsidP="00B93DE7">
            <w:pPr>
              <w:pStyle w:val="TableHeading"/>
            </w:pPr>
            <w:r>
              <w:t>Dispositivo</w:t>
            </w:r>
          </w:p>
        </w:tc>
        <w:tc>
          <w:tcPr>
            <w:tcW w:w="19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6217337" w14:textId="77777777" w:rsidR="00B93DE7" w:rsidRPr="00B93DE7" w:rsidRDefault="00B93DE7" w:rsidP="00B93DE7">
            <w:pPr>
              <w:pStyle w:val="TableHeading"/>
            </w:pPr>
            <w:r>
              <w:t>Endereço IP privado</w:t>
            </w:r>
          </w:p>
        </w:tc>
        <w:tc>
          <w:tcPr>
            <w:tcW w:w="1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vAlign w:val="bottom"/>
            <w:hideMark/>
          </w:tcPr>
          <w:p w14:paraId="1C4DD395" w14:textId="77777777" w:rsidR="00B93DE7" w:rsidRPr="00B93DE7" w:rsidRDefault="00B93DE7" w:rsidP="00B93DE7">
            <w:pPr>
              <w:pStyle w:val="TableHeading"/>
            </w:pPr>
            <w:r>
              <w:t>Endereço IP público</w:t>
            </w:r>
          </w:p>
        </w:tc>
        <w:tc>
          <w:tcPr>
            <w:tcW w:w="1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0BAC35B" w14:textId="77777777" w:rsidR="00B93DE7" w:rsidRPr="00B93DE7" w:rsidRDefault="00B93DE7" w:rsidP="00B93DE7">
            <w:pPr>
              <w:pStyle w:val="TableHeading"/>
            </w:pPr>
            <w:r>
              <w:t>Máscara de sub-rede</w:t>
            </w:r>
          </w:p>
        </w:tc>
        <w:tc>
          <w:tcPr>
            <w:tcW w:w="22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vAlign w:val="bottom"/>
            <w:hideMark/>
          </w:tcPr>
          <w:p w14:paraId="47E57E28" w14:textId="77777777" w:rsidR="00B93DE7" w:rsidRPr="00B93DE7" w:rsidRDefault="00B93DE7" w:rsidP="00B93DE7">
            <w:pPr>
              <w:pStyle w:val="TableHeading"/>
            </w:pPr>
            <w:r>
              <w:t>Site</w:t>
            </w:r>
          </w:p>
        </w:tc>
      </w:tr>
      <w:tr w:rsidR="00B93DE7" w14:paraId="2741C20F" w14:textId="77777777" w:rsidTr="005B4E21">
        <w:trPr>
          <w:cantSplit/>
          <w:jc w:val="center"/>
        </w:trPr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219264AB" w14:textId="77777777" w:rsidR="00B93DE7" w:rsidRPr="00B93DE7" w:rsidRDefault="00B93DE7" w:rsidP="00B93DE7">
            <w:pPr>
              <w:pStyle w:val="TableText"/>
            </w:pPr>
            <w:r>
              <w:t>Servidor FTP/Web</w:t>
            </w:r>
          </w:p>
        </w:tc>
        <w:tc>
          <w:tcPr>
            <w:tcW w:w="19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082CAB59" w14:textId="77777777" w:rsidR="00B93DE7" w:rsidRPr="00B93DE7" w:rsidRDefault="00B93DE7" w:rsidP="00B93DE7">
            <w:pPr>
              <w:pStyle w:val="TableText"/>
            </w:pPr>
            <w:r>
              <w:t>10.44.1.254</w:t>
            </w:r>
          </w:p>
        </w:tc>
        <w:tc>
          <w:tcPr>
            <w:tcW w:w="1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1" w:type="dxa"/>
              <w:right w:w="101" w:type="dxa"/>
            </w:tcMar>
            <w:vAlign w:val="center"/>
            <w:hideMark/>
          </w:tcPr>
          <w:p w14:paraId="34B623CA" w14:textId="77777777" w:rsidR="00B93DE7" w:rsidRPr="00B93DE7" w:rsidRDefault="00B93DE7" w:rsidP="00B93DE7">
            <w:pPr>
              <w:pStyle w:val="TableText"/>
            </w:pPr>
            <w:r>
              <w:t>209.165.201.3</w:t>
            </w:r>
          </w:p>
        </w:tc>
        <w:tc>
          <w:tcPr>
            <w:tcW w:w="1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4A87C789" w14:textId="77777777" w:rsidR="00B93DE7" w:rsidRPr="00B93DE7" w:rsidRDefault="00B93DE7" w:rsidP="00B93DE7">
            <w:pPr>
              <w:pStyle w:val="TableText"/>
            </w:pPr>
            <w:r>
              <w:t>255.255.255.0</w:t>
            </w:r>
          </w:p>
        </w:tc>
        <w:tc>
          <w:tcPr>
            <w:tcW w:w="22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1" w:type="dxa"/>
              <w:right w:w="101" w:type="dxa"/>
            </w:tcMar>
            <w:vAlign w:val="center"/>
            <w:hideMark/>
          </w:tcPr>
          <w:p w14:paraId="55FEB3BA" w14:textId="77777777" w:rsidR="00B93DE7" w:rsidRPr="00B93DE7" w:rsidRDefault="00B93DE7" w:rsidP="00B93DE7">
            <w:pPr>
              <w:pStyle w:val="TableText"/>
            </w:pPr>
            <w:r>
              <w:t>Metropolis Bank HQ</w:t>
            </w:r>
          </w:p>
        </w:tc>
      </w:tr>
      <w:tr w:rsidR="00B93DE7" w14:paraId="23E9A5E6" w14:textId="77777777" w:rsidTr="005B4E21">
        <w:trPr>
          <w:cantSplit/>
          <w:jc w:val="center"/>
        </w:trPr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20BE8AF9" w14:textId="77777777" w:rsidR="00B93DE7" w:rsidRPr="00B93DE7" w:rsidRDefault="00B93DE7" w:rsidP="00B93DE7">
            <w:pPr>
              <w:pStyle w:val="TableText"/>
            </w:pPr>
            <w:r>
              <w:t>Mary</w:t>
            </w:r>
          </w:p>
        </w:tc>
        <w:tc>
          <w:tcPr>
            <w:tcW w:w="19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48E63DE9" w14:textId="77777777" w:rsidR="00B93DE7" w:rsidRPr="00B93DE7" w:rsidRDefault="00B93DE7" w:rsidP="00B93DE7">
            <w:pPr>
              <w:pStyle w:val="TableText"/>
            </w:pPr>
            <w:r>
              <w:t>10.44.3.101</w:t>
            </w:r>
          </w:p>
        </w:tc>
        <w:tc>
          <w:tcPr>
            <w:tcW w:w="1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1" w:type="dxa"/>
              <w:right w:w="101" w:type="dxa"/>
            </w:tcMar>
            <w:vAlign w:val="center"/>
            <w:hideMark/>
          </w:tcPr>
          <w:p w14:paraId="43E1EA1D" w14:textId="77777777" w:rsidR="00B93DE7" w:rsidRPr="00B93DE7" w:rsidRDefault="00B93DE7" w:rsidP="00B93DE7">
            <w:pPr>
              <w:pStyle w:val="TableText"/>
            </w:pPr>
            <w:r>
              <w:t>N/D</w:t>
            </w:r>
          </w:p>
        </w:tc>
        <w:tc>
          <w:tcPr>
            <w:tcW w:w="1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4CDF258A" w14:textId="77777777" w:rsidR="00B93DE7" w:rsidRPr="00B93DE7" w:rsidRDefault="00B93DE7" w:rsidP="00B93DE7">
            <w:pPr>
              <w:pStyle w:val="TableText"/>
            </w:pPr>
            <w:r>
              <w:t>255.255.255.0</w:t>
            </w:r>
          </w:p>
        </w:tc>
        <w:tc>
          <w:tcPr>
            <w:tcW w:w="22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1" w:type="dxa"/>
              <w:right w:w="101" w:type="dxa"/>
            </w:tcMar>
            <w:vAlign w:val="center"/>
            <w:hideMark/>
          </w:tcPr>
          <w:p w14:paraId="27AFF228" w14:textId="77777777" w:rsidR="00B93DE7" w:rsidRPr="00B93DE7" w:rsidRDefault="00B93DE7" w:rsidP="00B93DE7">
            <w:pPr>
              <w:pStyle w:val="TableText"/>
            </w:pPr>
            <w:r>
              <w:t>Healthcare at Home</w:t>
            </w:r>
          </w:p>
        </w:tc>
      </w:tr>
      <w:tr w:rsidR="00B93DE7" w14:paraId="1824D8B4" w14:textId="77777777" w:rsidTr="005B4E21">
        <w:trPr>
          <w:cantSplit/>
          <w:jc w:val="center"/>
        </w:trPr>
        <w:tc>
          <w:tcPr>
            <w:tcW w:w="1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558E3954" w14:textId="77777777" w:rsidR="00B93DE7" w:rsidRPr="00B93DE7" w:rsidRDefault="00B93DE7" w:rsidP="005B4E21">
            <w:pPr>
              <w:pStyle w:val="TableText"/>
              <w:keepNext w:val="0"/>
            </w:pPr>
            <w:r>
              <w:t>Bob</w:t>
            </w:r>
          </w:p>
        </w:tc>
        <w:tc>
          <w:tcPr>
            <w:tcW w:w="19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4C3A1E03" w14:textId="77777777" w:rsidR="00B93DE7" w:rsidRPr="00B93DE7" w:rsidRDefault="00B93DE7" w:rsidP="00B93DE7">
            <w:pPr>
              <w:pStyle w:val="TableText"/>
            </w:pPr>
            <w:r>
              <w:t>10.44.1.3</w:t>
            </w:r>
          </w:p>
        </w:tc>
        <w:tc>
          <w:tcPr>
            <w:tcW w:w="1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1" w:type="dxa"/>
              <w:right w:w="101" w:type="dxa"/>
            </w:tcMar>
            <w:vAlign w:val="center"/>
            <w:hideMark/>
          </w:tcPr>
          <w:p w14:paraId="6C9E3267" w14:textId="77777777" w:rsidR="00B93DE7" w:rsidRPr="00B93DE7" w:rsidRDefault="00B93DE7" w:rsidP="00B93DE7">
            <w:pPr>
              <w:pStyle w:val="TableText"/>
            </w:pPr>
            <w:r>
              <w:t>N/D</w:t>
            </w:r>
          </w:p>
        </w:tc>
        <w:tc>
          <w:tcPr>
            <w:tcW w:w="1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0C00870B" w14:textId="77777777" w:rsidR="00B93DE7" w:rsidRPr="00B93DE7" w:rsidRDefault="00B93DE7" w:rsidP="00B93DE7">
            <w:pPr>
              <w:pStyle w:val="TableText"/>
            </w:pPr>
            <w:r>
              <w:t>255.255.255.0</w:t>
            </w:r>
          </w:p>
        </w:tc>
        <w:tc>
          <w:tcPr>
            <w:tcW w:w="22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1" w:type="dxa"/>
              <w:right w:w="101" w:type="dxa"/>
            </w:tcMar>
            <w:vAlign w:val="center"/>
            <w:hideMark/>
          </w:tcPr>
          <w:p w14:paraId="0B495A96" w14:textId="77777777" w:rsidR="00B93DE7" w:rsidRPr="00B93DE7" w:rsidRDefault="00B93DE7" w:rsidP="00B93DE7">
            <w:pPr>
              <w:pStyle w:val="TableText"/>
            </w:pPr>
            <w:r>
              <w:t>Metropolis Bank HQ</w:t>
            </w:r>
          </w:p>
        </w:tc>
      </w:tr>
    </w:tbl>
    <w:p w14:paraId="589A2B4F" w14:textId="77777777" w:rsidR="00B93DE7" w:rsidRDefault="00B93DE7" w:rsidP="00B93DE7">
      <w:pPr>
        <w:pStyle w:val="LabSection"/>
        <w:keepNext w:val="0"/>
      </w:pPr>
      <w:r>
        <w:t>Objetivos</w:t>
      </w:r>
    </w:p>
    <w:p w14:paraId="2D7C5F33" w14:textId="53168EC0" w:rsidR="00B93DE7" w:rsidRDefault="00B93DE7" w:rsidP="00B93DE7">
      <w:pPr>
        <w:pStyle w:val="BodyTextL25"/>
      </w:pPr>
      <w:r>
        <w:rPr>
          <w:b/>
          <w:bCs/>
        </w:rPr>
        <w:t>Parte 1: Localize as credenciais da conta FTP do notebook da Mary</w:t>
      </w:r>
    </w:p>
    <w:p w14:paraId="175CF7C7" w14:textId="7EA3B9CA" w:rsidR="00B93DE7" w:rsidRDefault="00B93DE7" w:rsidP="00B93DE7">
      <w:pPr>
        <w:pStyle w:val="BodyTextL25"/>
        <w:rPr>
          <w:b/>
          <w:bCs/>
        </w:rPr>
      </w:pPr>
      <w:r>
        <w:rPr>
          <w:b/>
          <w:bCs/>
        </w:rPr>
        <w:t>Parte 2: Carregue os dados confidenciais usando FTP</w:t>
      </w:r>
    </w:p>
    <w:p w14:paraId="649A555F" w14:textId="38FE97E7" w:rsidR="00B93DE7" w:rsidRDefault="00B93DE7" w:rsidP="00B93DE7">
      <w:pPr>
        <w:pStyle w:val="BodyTextL25"/>
        <w:rPr>
          <w:b/>
          <w:bCs/>
        </w:rPr>
      </w:pPr>
      <w:r>
        <w:rPr>
          <w:b/>
          <w:bCs/>
        </w:rPr>
        <w:t>Parte 3: Localize as credenciais da conta FTP do computador do Bob</w:t>
      </w:r>
    </w:p>
    <w:p w14:paraId="0FCA13AD" w14:textId="61CB782D" w:rsidR="00B93DE7" w:rsidRDefault="00B93DE7" w:rsidP="00B93DE7">
      <w:pPr>
        <w:pStyle w:val="BodyTextL25"/>
        <w:rPr>
          <w:b/>
          <w:bCs/>
        </w:rPr>
      </w:pPr>
      <w:r>
        <w:rPr>
          <w:b/>
          <w:bCs/>
        </w:rPr>
        <w:t>Parte 4: Baixe os dados confidenciais usando FTP</w:t>
      </w:r>
    </w:p>
    <w:p w14:paraId="5661987B" w14:textId="6748977D" w:rsidR="00B93DE7" w:rsidRDefault="00B93DE7" w:rsidP="00B93DE7">
      <w:pPr>
        <w:pStyle w:val="BodyTextL25"/>
        <w:rPr>
          <w:b/>
          <w:bCs/>
        </w:rPr>
      </w:pPr>
      <w:r>
        <w:rPr>
          <w:b/>
          <w:bCs/>
        </w:rPr>
        <w:t>Parte 5: Descriptografe o conteúdo do arquivo clientinfo.txt</w:t>
      </w:r>
    </w:p>
    <w:p w14:paraId="79238F35" w14:textId="77777777" w:rsidR="00B93DE7" w:rsidRDefault="00B93DE7" w:rsidP="00B93DE7">
      <w:pPr>
        <w:pStyle w:val="LabSection"/>
      </w:pPr>
      <w:r>
        <w:t>Histórico</w:t>
      </w:r>
    </w:p>
    <w:p w14:paraId="6439CD00" w14:textId="77777777" w:rsidR="00B93DE7" w:rsidRDefault="00B93DE7" w:rsidP="00B93DE7">
      <w:pPr>
        <w:pStyle w:val="BodyTextL25"/>
      </w:pPr>
      <w:r>
        <w:t>Nesta atividade, você acessará o conteúdo criptografado de vários arquivos e transferirá um arquivo pela Internet para um servidor FTP centralizado. Em seguida, outro usuário baixará o arquivo do servidor FTP e descriptografará o conteúdo dos arquivos. O endereçamento IP, a configuração de rede e as confirmações de serviço já foram realizados. Você usará os dispositivos clientes nas diferentes regiões geográficas, para transferir um arquivo com os dados criptografados para outro dispositivo.</w:t>
      </w:r>
    </w:p>
    <w:p w14:paraId="187A76CF" w14:textId="30B0CAFE" w:rsidR="00B93DE7" w:rsidRDefault="00B93DE7" w:rsidP="00B93DE7">
      <w:pPr>
        <w:pStyle w:val="PartHead"/>
        <w:keepNext w:val="0"/>
      </w:pPr>
      <w:r>
        <w:t>Localize as credenciais da conta FTP do notebook da Mary</w:t>
      </w:r>
    </w:p>
    <w:p w14:paraId="2D2C95B4" w14:textId="09684D51" w:rsidR="00B93DE7" w:rsidRDefault="00B93DE7" w:rsidP="007A76B7">
      <w:pPr>
        <w:pStyle w:val="StepHead"/>
        <w:ind w:left="1077" w:hanging="1077"/>
      </w:pPr>
      <w:r>
        <w:t>Acesse o documento de texto no notebook da Mary.</w:t>
      </w:r>
    </w:p>
    <w:p w14:paraId="2277DE34" w14:textId="016ACFA5" w:rsidR="00B93DE7" w:rsidRDefault="00B93DE7" w:rsidP="00B93DE7">
      <w:pPr>
        <w:pStyle w:val="SubStepAlpha"/>
        <w:numPr>
          <w:ilvl w:val="0"/>
          <w:numId w:val="11"/>
        </w:numPr>
      </w:pPr>
      <w:r>
        <w:t xml:space="preserve">Clique no site </w:t>
      </w:r>
      <w:r>
        <w:rPr>
          <w:b/>
        </w:rPr>
        <w:t xml:space="preserve">Healthcare at Home </w:t>
      </w:r>
      <w:r>
        <w:t xml:space="preserve">e depois clique no notebook </w:t>
      </w:r>
      <w:r>
        <w:rPr>
          <w:b/>
        </w:rPr>
        <w:t>Mary</w:t>
      </w:r>
      <w:r>
        <w:t>.</w:t>
      </w:r>
    </w:p>
    <w:p w14:paraId="6B943320" w14:textId="77777777" w:rsidR="00B93DE7" w:rsidRDefault="00B93DE7" w:rsidP="00B93DE7">
      <w:pPr>
        <w:pStyle w:val="SubStepAlpha"/>
        <w:numPr>
          <w:ilvl w:val="0"/>
          <w:numId w:val="11"/>
        </w:numPr>
      </w:pPr>
      <w:r>
        <w:t xml:space="preserve">Clique na guia </w:t>
      </w:r>
      <w:r>
        <w:rPr>
          <w:b/>
        </w:rPr>
        <w:t>Desktop (Área de Trabalho)</w:t>
      </w:r>
      <w:r>
        <w:t xml:space="preserve"> e depois clique em </w:t>
      </w:r>
      <w:r>
        <w:rPr>
          <w:b/>
        </w:rPr>
        <w:t>Text Editor (Editor de Texto)</w:t>
      </w:r>
      <w:r>
        <w:t>.</w:t>
      </w:r>
    </w:p>
    <w:p w14:paraId="2F7A4258" w14:textId="77777777" w:rsidR="00B93DE7" w:rsidRDefault="00B93DE7" w:rsidP="00B93DE7">
      <w:pPr>
        <w:pStyle w:val="SubStepAlpha"/>
        <w:numPr>
          <w:ilvl w:val="0"/>
          <w:numId w:val="11"/>
        </w:numPr>
      </w:pPr>
      <w:r>
        <w:t xml:space="preserve">Na janela Text Editor (Editor de Texto), clique em </w:t>
      </w:r>
      <w:r>
        <w:rPr>
          <w:b/>
        </w:rPr>
        <w:t>File</w:t>
      </w:r>
      <w:r>
        <w:t xml:space="preserve"> &gt; </w:t>
      </w:r>
      <w:r>
        <w:rPr>
          <w:b/>
        </w:rPr>
        <w:t>Open (Arquivo &gt; Abrir)</w:t>
      </w:r>
      <w:r>
        <w:t>.</w:t>
      </w:r>
    </w:p>
    <w:p w14:paraId="004FFD38" w14:textId="2409EFAB" w:rsidR="00B93DE7" w:rsidRDefault="00B93DE7" w:rsidP="00B93DE7">
      <w:pPr>
        <w:pStyle w:val="SubStepAlpha"/>
        <w:numPr>
          <w:ilvl w:val="0"/>
          <w:numId w:val="11"/>
        </w:numPr>
      </w:pPr>
      <w:r>
        <w:t xml:space="preserve">Clique no documento </w:t>
      </w:r>
      <w:r>
        <w:rPr>
          <w:b/>
        </w:rPr>
        <w:t>ftplogin.txt</w:t>
      </w:r>
      <w:r>
        <w:t xml:space="preserve"> e clique em </w:t>
      </w:r>
      <w:r>
        <w:rPr>
          <w:b/>
        </w:rPr>
        <w:t>OK</w:t>
      </w:r>
      <w:r>
        <w:t>.</w:t>
      </w:r>
    </w:p>
    <w:p w14:paraId="17B1F941" w14:textId="2C3C367C" w:rsidR="00B93DE7" w:rsidRDefault="00B93DE7" w:rsidP="0097231F">
      <w:pPr>
        <w:pStyle w:val="StepHead"/>
        <w:keepNext w:val="0"/>
        <w:ind w:left="1077" w:hanging="1077"/>
      </w:pPr>
      <w:r>
        <w:t>Descriptografe as informações da conta FTP da Mary.</w:t>
      </w:r>
    </w:p>
    <w:p w14:paraId="21B3F707" w14:textId="51EEA2B6" w:rsidR="00B93DE7" w:rsidRDefault="00B93DE7" w:rsidP="00B93DE7">
      <w:pPr>
        <w:pStyle w:val="SubStepAlpha"/>
        <w:numPr>
          <w:ilvl w:val="0"/>
          <w:numId w:val="12"/>
        </w:numPr>
      </w:pPr>
      <w:r>
        <w:t xml:space="preserve">Selecione todo o texto no arquivo </w:t>
      </w:r>
      <w:r>
        <w:rPr>
          <w:b/>
          <w:bCs/>
        </w:rPr>
        <w:t>ftplogin.txt</w:t>
      </w:r>
      <w:r>
        <w:t xml:space="preserve"> e copie.</w:t>
      </w:r>
    </w:p>
    <w:p w14:paraId="1018832C" w14:textId="77777777" w:rsidR="00B93DE7" w:rsidRDefault="00B93DE7" w:rsidP="00B93DE7">
      <w:pPr>
        <w:pStyle w:val="SubStepAlpha"/>
        <w:numPr>
          <w:ilvl w:val="0"/>
          <w:numId w:val="12"/>
        </w:numPr>
      </w:pPr>
      <w:r>
        <w:t xml:space="preserve">Abra um navegador da Web em seu computador pessoal e navegue para o site </w:t>
      </w:r>
      <w:hyperlink r:id="rId11" w:history="1">
        <w:r>
          <w:rPr>
            <w:rStyle w:val="Hyperlink"/>
          </w:rPr>
          <w:t>https://encipher.it</w:t>
        </w:r>
      </w:hyperlink>
    </w:p>
    <w:p w14:paraId="176CDA72" w14:textId="77777777" w:rsidR="00B93DE7" w:rsidRDefault="00B93DE7" w:rsidP="00B93DE7">
      <w:pPr>
        <w:pStyle w:val="SubStepAlpha"/>
        <w:numPr>
          <w:ilvl w:val="0"/>
          <w:numId w:val="12"/>
        </w:numPr>
      </w:pPr>
      <w:r>
        <w:t xml:space="preserve">Clique no </w:t>
      </w:r>
      <w:r>
        <w:rPr>
          <w:b/>
        </w:rPr>
        <w:t>espaço em branco à direita do site e cole no texto criptografado</w:t>
      </w:r>
      <w:r>
        <w:t>.</w:t>
      </w:r>
    </w:p>
    <w:p w14:paraId="46050860" w14:textId="02D46D31" w:rsidR="00B93DE7" w:rsidRDefault="00B93DE7" w:rsidP="00B93DE7">
      <w:pPr>
        <w:pStyle w:val="BodyTextL50"/>
      </w:pPr>
      <w:r>
        <w:t xml:space="preserve">Clique no botão </w:t>
      </w:r>
      <w:r>
        <w:rPr>
          <w:b/>
        </w:rPr>
        <w:t>Decipher It (Descodificar)</w:t>
      </w:r>
      <w:r>
        <w:t xml:space="preserve"> e use a senha de descriptografia </w:t>
      </w:r>
      <w:r>
        <w:rPr>
          <w:b/>
        </w:rPr>
        <w:t>maryftp123</w:t>
      </w:r>
      <w:r>
        <w:t xml:space="preserve"> para decifrar o texto criptografado. Clique em </w:t>
      </w:r>
      <w:r>
        <w:rPr>
          <w:b/>
        </w:rPr>
        <w:t>Decrypt (Descriptografar)</w:t>
      </w:r>
      <w:r>
        <w:t>.</w:t>
      </w:r>
    </w:p>
    <w:p w14:paraId="4A1F3739" w14:textId="77777777" w:rsidR="00B93DE7" w:rsidRDefault="00B93DE7" w:rsidP="005B4E21">
      <w:pPr>
        <w:pStyle w:val="BodyTextL50"/>
        <w:keepNext/>
      </w:pPr>
      <w:r>
        <w:t>Qual é o nome de usuário e senha da conta FTP da Mary?</w:t>
      </w:r>
    </w:p>
    <w:p w14:paraId="61B1A35F" w14:textId="77777777" w:rsidR="00FF7A96" w:rsidRPr="00FF7A96" w:rsidRDefault="00FF7A96" w:rsidP="00FF7A96">
      <w:pPr>
        <w:pStyle w:val="BodyTextL50"/>
        <w:rPr>
          <w:rStyle w:val="AnswerGray"/>
        </w:rPr>
      </w:pPr>
      <w:proofErr w:type="spellStart"/>
      <w:r w:rsidRPr="00FF7A96">
        <w:rPr>
          <w:rStyle w:val="AnswerGray"/>
        </w:rPr>
        <w:t>Username</w:t>
      </w:r>
      <w:proofErr w:type="spellEnd"/>
      <w:r w:rsidRPr="00FF7A96">
        <w:rPr>
          <w:rStyle w:val="AnswerGray"/>
        </w:rPr>
        <w:t xml:space="preserve">= </w:t>
      </w:r>
      <w:proofErr w:type="spellStart"/>
      <w:r w:rsidRPr="00FF7A96">
        <w:rPr>
          <w:rStyle w:val="AnswerGray"/>
        </w:rPr>
        <w:t>mary</w:t>
      </w:r>
      <w:proofErr w:type="spellEnd"/>
    </w:p>
    <w:p w14:paraId="2A965236" w14:textId="76D5597C" w:rsidR="00E37F6C" w:rsidRDefault="00FF7A96" w:rsidP="00FF7A96">
      <w:pPr>
        <w:pStyle w:val="BodyTextL50"/>
        <w:rPr>
          <w:rStyle w:val="AnswerGray"/>
        </w:rPr>
      </w:pPr>
      <w:proofErr w:type="spellStart"/>
      <w:r w:rsidRPr="00FF7A96">
        <w:rPr>
          <w:rStyle w:val="AnswerGray"/>
        </w:rPr>
        <w:lastRenderedPageBreak/>
        <w:t>Password</w:t>
      </w:r>
      <w:proofErr w:type="spellEnd"/>
      <w:r w:rsidRPr="00FF7A96">
        <w:rPr>
          <w:rStyle w:val="AnswerGray"/>
        </w:rPr>
        <w:t>= cisco321</w:t>
      </w:r>
    </w:p>
    <w:p w14:paraId="22EE4D42" w14:textId="33381D05" w:rsidR="00B93DE7" w:rsidRDefault="00B93DE7" w:rsidP="00B93DE7">
      <w:pPr>
        <w:pStyle w:val="PartHead"/>
        <w:keepNext w:val="0"/>
      </w:pPr>
      <w:r>
        <w:t>Faça o upload dos dados confidenciais usando FTP</w:t>
      </w:r>
    </w:p>
    <w:p w14:paraId="2B16B53E" w14:textId="5A268B0F" w:rsidR="00B93DE7" w:rsidRDefault="00B93DE7" w:rsidP="009A6DDF">
      <w:pPr>
        <w:pStyle w:val="StepHead"/>
        <w:keepNext w:val="0"/>
        <w:ind w:left="1077" w:hanging="1077"/>
      </w:pPr>
      <w:r>
        <w:t>Visualize o documento confidencial no notebook da Mary.</w:t>
      </w:r>
    </w:p>
    <w:p w14:paraId="2133E451" w14:textId="77777777" w:rsidR="00B93DE7" w:rsidRDefault="00B93DE7" w:rsidP="00B93DE7">
      <w:pPr>
        <w:pStyle w:val="SubStepAlpha"/>
        <w:numPr>
          <w:ilvl w:val="0"/>
          <w:numId w:val="16"/>
        </w:numPr>
      </w:pPr>
      <w:r>
        <w:t xml:space="preserve">Clique no site </w:t>
      </w:r>
      <w:r>
        <w:rPr>
          <w:b/>
        </w:rPr>
        <w:t xml:space="preserve">Healthcare at Home </w:t>
      </w:r>
      <w:r>
        <w:t xml:space="preserve">e depois clique no notebook </w:t>
      </w:r>
      <w:r>
        <w:rPr>
          <w:b/>
        </w:rPr>
        <w:t>Mary</w:t>
      </w:r>
      <w:r>
        <w:t>.</w:t>
      </w:r>
    </w:p>
    <w:p w14:paraId="5ECAB444" w14:textId="77777777" w:rsidR="00B93DE7" w:rsidRDefault="00B93DE7" w:rsidP="00B93DE7">
      <w:pPr>
        <w:pStyle w:val="SubStepAlpha"/>
        <w:numPr>
          <w:ilvl w:val="0"/>
          <w:numId w:val="16"/>
        </w:numPr>
      </w:pPr>
      <w:r>
        <w:t xml:space="preserve">Clique na guia </w:t>
      </w:r>
      <w:r>
        <w:rPr>
          <w:b/>
        </w:rPr>
        <w:t>Desktop (Área de Trabalho)</w:t>
      </w:r>
      <w:r>
        <w:t xml:space="preserve"> e depois clique em </w:t>
      </w:r>
      <w:r>
        <w:rPr>
          <w:b/>
        </w:rPr>
        <w:t>Text Editor (Editor de Texto)</w:t>
      </w:r>
      <w:r>
        <w:t>.</w:t>
      </w:r>
    </w:p>
    <w:p w14:paraId="2172816D" w14:textId="77777777" w:rsidR="00B93DE7" w:rsidRDefault="00B93DE7" w:rsidP="00B93DE7">
      <w:pPr>
        <w:pStyle w:val="SubStepAlpha"/>
        <w:numPr>
          <w:ilvl w:val="0"/>
          <w:numId w:val="16"/>
        </w:numPr>
      </w:pPr>
      <w:r>
        <w:t xml:space="preserve">Na janela Text Editor (Editor de Texto), clique em </w:t>
      </w:r>
      <w:r>
        <w:rPr>
          <w:b/>
        </w:rPr>
        <w:t>File</w:t>
      </w:r>
      <w:r>
        <w:t xml:space="preserve"> &gt; </w:t>
      </w:r>
      <w:r>
        <w:rPr>
          <w:b/>
        </w:rPr>
        <w:t>Open (Arquivo &gt; Abrir)</w:t>
      </w:r>
      <w:r>
        <w:t>.</w:t>
      </w:r>
    </w:p>
    <w:p w14:paraId="40DBFB94" w14:textId="70798946" w:rsidR="00E37F6C" w:rsidRDefault="00B93DE7" w:rsidP="005B4E21">
      <w:pPr>
        <w:pStyle w:val="SubStepAlpha"/>
        <w:numPr>
          <w:ilvl w:val="0"/>
          <w:numId w:val="16"/>
        </w:numPr>
      </w:pPr>
      <w:r>
        <w:t xml:space="preserve">Clique no documento </w:t>
      </w:r>
      <w:r>
        <w:rPr>
          <w:b/>
        </w:rPr>
        <w:t>clientinfo</w:t>
      </w:r>
      <w:r>
        <w:t xml:space="preserve">.txt e clique em </w:t>
      </w:r>
      <w:r>
        <w:rPr>
          <w:b/>
        </w:rPr>
        <w:t>OK</w:t>
      </w:r>
      <w:r>
        <w:t>.</w:t>
      </w:r>
    </w:p>
    <w:p w14:paraId="524F3375" w14:textId="01942D35" w:rsidR="00E37F6C" w:rsidRDefault="00B93DE7" w:rsidP="005B4E21">
      <w:pPr>
        <w:pStyle w:val="BodyTextL50"/>
        <w:keepNext/>
      </w:pPr>
      <w:r>
        <w:t>Em que forma estão os dados?</w:t>
      </w:r>
    </w:p>
    <w:p w14:paraId="5E1EBCD3" w14:textId="6A08FEFE" w:rsidR="00FF7A96" w:rsidRDefault="00FF7A96" w:rsidP="005B4E21">
      <w:pPr>
        <w:pStyle w:val="BodyTextL50"/>
        <w:keepNext/>
      </w:pPr>
      <w:r w:rsidRPr="00FF7A96">
        <w:t>estão criptografados</w:t>
      </w:r>
    </w:p>
    <w:p w14:paraId="0F9E3C1D" w14:textId="6BF56176" w:rsidR="00B93DE7" w:rsidRDefault="00B93DE7" w:rsidP="00DA7651">
      <w:pPr>
        <w:pStyle w:val="StepHead"/>
        <w:keepNext w:val="0"/>
        <w:ind w:left="1077" w:hanging="1077"/>
      </w:pPr>
      <w:r>
        <w:t>Conecte-se remotamente ao servidor FTP.</w:t>
      </w:r>
    </w:p>
    <w:p w14:paraId="4474EABE" w14:textId="4AE4F2C3" w:rsidR="00B93DE7" w:rsidRPr="00AB49A7" w:rsidRDefault="00B93DE7" w:rsidP="00B93DE7">
      <w:pPr>
        <w:pStyle w:val="SubStepAlpha"/>
        <w:numPr>
          <w:ilvl w:val="0"/>
          <w:numId w:val="14"/>
        </w:numPr>
        <w:rPr>
          <w:lang w:val="en-US"/>
        </w:rPr>
      </w:pPr>
      <w:r w:rsidRPr="00AB49A7">
        <w:rPr>
          <w:lang w:val="en-US"/>
        </w:rPr>
        <w:t xml:space="preserve">No site </w:t>
      </w:r>
      <w:r w:rsidRPr="00AB49A7">
        <w:rPr>
          <w:b/>
          <w:lang w:val="en-US"/>
        </w:rPr>
        <w:t>Healthcare at Home</w:t>
      </w:r>
      <w:r w:rsidRPr="00AB49A7">
        <w:rPr>
          <w:lang w:val="en-US"/>
        </w:rPr>
        <w:t xml:space="preserve">, clique no notebook </w:t>
      </w:r>
      <w:r w:rsidRPr="00AB49A7">
        <w:rPr>
          <w:b/>
          <w:lang w:val="en-US"/>
        </w:rPr>
        <w:t>Mary</w:t>
      </w:r>
      <w:r w:rsidRPr="00AB49A7">
        <w:rPr>
          <w:lang w:val="en-US"/>
        </w:rPr>
        <w:t>.</w:t>
      </w:r>
    </w:p>
    <w:p w14:paraId="545E5C6E" w14:textId="4C420A17" w:rsidR="00B93DE7" w:rsidRDefault="00B93DE7" w:rsidP="00B93DE7">
      <w:pPr>
        <w:pStyle w:val="SubStepAlpha"/>
        <w:numPr>
          <w:ilvl w:val="0"/>
          <w:numId w:val="14"/>
        </w:numPr>
      </w:pPr>
      <w:r>
        <w:t xml:space="preserve">Clique na guia </w:t>
      </w:r>
      <w:r>
        <w:rPr>
          <w:b/>
        </w:rPr>
        <w:t>Desktop (Área de Trabalho)</w:t>
      </w:r>
      <w:r>
        <w:t xml:space="preserve"> e depois clique em </w:t>
      </w:r>
      <w:r>
        <w:rPr>
          <w:b/>
        </w:rPr>
        <w:t>Command Prompt (Prompt de Comando)</w:t>
      </w:r>
      <w:r>
        <w:t>.</w:t>
      </w:r>
    </w:p>
    <w:p w14:paraId="430CC6E5" w14:textId="77777777" w:rsidR="00B93DE7" w:rsidRDefault="00B93DE7" w:rsidP="00B93DE7">
      <w:pPr>
        <w:pStyle w:val="SubStepAlpha"/>
        <w:numPr>
          <w:ilvl w:val="0"/>
          <w:numId w:val="14"/>
        </w:numPr>
      </w:pPr>
      <w:r>
        <w:t xml:space="preserve">Conecte-se ao servidor </w:t>
      </w:r>
      <w:r>
        <w:rPr>
          <w:b/>
        </w:rPr>
        <w:t>FTP/Web</w:t>
      </w:r>
      <w:r>
        <w:t xml:space="preserve"> em </w:t>
      </w:r>
      <w:r>
        <w:rPr>
          <w:b/>
        </w:rPr>
        <w:t>Metropolis Bank HQ</w:t>
      </w:r>
      <w:r>
        <w:t xml:space="preserve">, digitando </w:t>
      </w:r>
      <w:r>
        <w:rPr>
          <w:b/>
        </w:rPr>
        <w:t xml:space="preserve">ftp 209.165.201.3 </w:t>
      </w:r>
      <w:r>
        <w:t>no prompt de comando.</w:t>
      </w:r>
    </w:p>
    <w:p w14:paraId="5C371E59" w14:textId="77777777" w:rsidR="00B93DE7" w:rsidRDefault="00B93DE7" w:rsidP="00B93DE7">
      <w:pPr>
        <w:pStyle w:val="SubStepAlpha"/>
        <w:numPr>
          <w:ilvl w:val="0"/>
          <w:numId w:val="14"/>
        </w:numPr>
      </w:pPr>
      <w:r>
        <w:t>Digite as credenciais nome do usuário/senha localizadas na Parte 1, Passo 2</w:t>
      </w:r>
    </w:p>
    <w:p w14:paraId="49943065" w14:textId="121E5325" w:rsidR="00B93DE7" w:rsidRDefault="00B93DE7" w:rsidP="00DA7651">
      <w:pPr>
        <w:pStyle w:val="StepHead"/>
        <w:keepNext w:val="0"/>
        <w:ind w:left="1077" w:hanging="1077"/>
      </w:pPr>
      <w:r>
        <w:t>Faça o upload de um arquivo para o servidor FTP.</w:t>
      </w:r>
    </w:p>
    <w:p w14:paraId="55117A64" w14:textId="77777777" w:rsidR="00B93DE7" w:rsidRDefault="00B93DE7" w:rsidP="00B93DE7">
      <w:pPr>
        <w:pStyle w:val="SubStepAlpha"/>
        <w:numPr>
          <w:ilvl w:val="0"/>
          <w:numId w:val="15"/>
        </w:numPr>
      </w:pPr>
      <w:r>
        <w:t xml:space="preserve">No prompt </w:t>
      </w:r>
      <w:r>
        <w:rPr>
          <w:b/>
        </w:rPr>
        <w:t>ftp&gt;</w:t>
      </w:r>
      <w:r>
        <w:t xml:space="preserve">, digite o comando </w:t>
      </w:r>
      <w:r>
        <w:rPr>
          <w:b/>
        </w:rPr>
        <w:t>dir</w:t>
      </w:r>
      <w:r>
        <w:t xml:space="preserve"> para visualizar os arquivos armazenados atualmente no servidor FTP remoto.</w:t>
      </w:r>
    </w:p>
    <w:p w14:paraId="1A913728" w14:textId="30687607" w:rsidR="00B93DE7" w:rsidRDefault="00B93DE7" w:rsidP="00B93DE7">
      <w:pPr>
        <w:pStyle w:val="SubStepAlpha"/>
        <w:numPr>
          <w:ilvl w:val="0"/>
          <w:numId w:val="15"/>
        </w:numPr>
      </w:pPr>
      <w:r>
        <w:t xml:space="preserve">Mary tem um arquivo que contém informações criptografadas sobre a saúde de pacientes. Faça o upload do arquivo </w:t>
      </w:r>
      <w:r>
        <w:rPr>
          <w:b/>
        </w:rPr>
        <w:t>clientinfo.txt</w:t>
      </w:r>
      <w:r>
        <w:t xml:space="preserve"> para o servidor FTP, digitando o comando </w:t>
      </w:r>
      <w:r>
        <w:rPr>
          <w:b/>
        </w:rPr>
        <w:t>put clientinfo.txt</w:t>
      </w:r>
      <w:r>
        <w:t>.</w:t>
      </w:r>
    </w:p>
    <w:p w14:paraId="4FFDB16D" w14:textId="77777777" w:rsidR="00B93DE7" w:rsidRDefault="00B93DE7" w:rsidP="00B93DE7">
      <w:pPr>
        <w:pStyle w:val="SubStepAlpha"/>
        <w:numPr>
          <w:ilvl w:val="0"/>
          <w:numId w:val="15"/>
        </w:numPr>
      </w:pPr>
      <w:r>
        <w:t xml:space="preserve">No prompt </w:t>
      </w:r>
      <w:r>
        <w:rPr>
          <w:b/>
        </w:rPr>
        <w:t>ftp&gt;</w:t>
      </w:r>
      <w:r>
        <w:t xml:space="preserve">, digite o comando </w:t>
      </w:r>
      <w:r>
        <w:rPr>
          <w:b/>
        </w:rPr>
        <w:t>dir</w:t>
      </w:r>
      <w:r>
        <w:t xml:space="preserve"> e verifique se agora o arquivo </w:t>
      </w:r>
      <w:r>
        <w:rPr>
          <w:b/>
        </w:rPr>
        <w:t>clientinfo.txt</w:t>
      </w:r>
      <w:r>
        <w:t xml:space="preserve"> está no servidor FTP.</w:t>
      </w:r>
    </w:p>
    <w:p w14:paraId="528C8FC4" w14:textId="77777777" w:rsidR="00725FED" w:rsidRDefault="00B93DE7" w:rsidP="005B4E21">
      <w:pPr>
        <w:pStyle w:val="BodyTextL50"/>
        <w:keepNext/>
      </w:pPr>
      <w:r>
        <w:t>Se criminosos virtuais interceptassem a transferência do arquivo pela Internet, o que estaria no texto claro?</w:t>
      </w:r>
    </w:p>
    <w:p w14:paraId="75C42D75" w14:textId="175A85DF" w:rsidR="00FF7A96" w:rsidRDefault="00FF7A96" w:rsidP="005B4E21">
      <w:pPr>
        <w:pStyle w:val="BodyTextL50"/>
        <w:keepNext/>
      </w:pPr>
      <w:r w:rsidRPr="00FF7A96">
        <w:t xml:space="preserve">ele veria o texto </w:t>
      </w:r>
      <w:proofErr w:type="spellStart"/>
      <w:r w:rsidRPr="00FF7A96">
        <w:t>ceiptografado</w:t>
      </w:r>
      <w:proofErr w:type="spellEnd"/>
    </w:p>
    <w:p w14:paraId="575BFE2D" w14:textId="388F03DA" w:rsidR="00B93DE7" w:rsidRDefault="00B93DE7" w:rsidP="00B93DE7">
      <w:pPr>
        <w:pStyle w:val="PartHead"/>
        <w:keepNext w:val="0"/>
      </w:pPr>
      <w:r>
        <w:t>Localize as credenciais da conta FTP do computador do Bob</w:t>
      </w:r>
    </w:p>
    <w:p w14:paraId="7F32E334" w14:textId="72A9E268" w:rsidR="00B93DE7" w:rsidRDefault="00B93DE7" w:rsidP="00DF17D6">
      <w:pPr>
        <w:pStyle w:val="StepHead"/>
        <w:ind w:left="1077" w:hanging="1077"/>
      </w:pPr>
      <w:r>
        <w:t>Acesse o documento de texto no computador do Bob.</w:t>
      </w:r>
    </w:p>
    <w:p w14:paraId="5E434071" w14:textId="77777777" w:rsidR="00B93DE7" w:rsidRDefault="00B93DE7" w:rsidP="005B4E21">
      <w:pPr>
        <w:pStyle w:val="SubStepAlpha"/>
        <w:numPr>
          <w:ilvl w:val="0"/>
          <w:numId w:val="18"/>
        </w:numPr>
      </w:pPr>
      <w:r>
        <w:t xml:space="preserve">Clique no site </w:t>
      </w:r>
      <w:r>
        <w:rPr>
          <w:b/>
        </w:rPr>
        <w:t xml:space="preserve">Metropolis Bank HQ </w:t>
      </w:r>
      <w:r>
        <w:t xml:space="preserve">e depois clique no computador </w:t>
      </w:r>
      <w:r>
        <w:rPr>
          <w:b/>
        </w:rPr>
        <w:t>Bob</w:t>
      </w:r>
      <w:r>
        <w:t>.</w:t>
      </w:r>
    </w:p>
    <w:p w14:paraId="550C274F" w14:textId="77777777" w:rsidR="00B93DE7" w:rsidRDefault="00B93DE7" w:rsidP="005B4E21">
      <w:pPr>
        <w:pStyle w:val="SubStepAlpha"/>
        <w:numPr>
          <w:ilvl w:val="0"/>
          <w:numId w:val="18"/>
        </w:numPr>
      </w:pPr>
      <w:r>
        <w:t xml:space="preserve">Clique na guia </w:t>
      </w:r>
      <w:r>
        <w:rPr>
          <w:b/>
        </w:rPr>
        <w:t>Desktop (Área de Trabalho)</w:t>
      </w:r>
      <w:r>
        <w:t xml:space="preserve"> e depois clique em </w:t>
      </w:r>
      <w:r>
        <w:rPr>
          <w:b/>
        </w:rPr>
        <w:t>Text Editor (Editor de Texto)</w:t>
      </w:r>
      <w:r>
        <w:t>.</w:t>
      </w:r>
    </w:p>
    <w:p w14:paraId="4E4CEFFE" w14:textId="77777777" w:rsidR="00B93DE7" w:rsidRDefault="00B93DE7" w:rsidP="005B4E21">
      <w:pPr>
        <w:pStyle w:val="SubStepAlpha"/>
        <w:numPr>
          <w:ilvl w:val="0"/>
          <w:numId w:val="18"/>
        </w:numPr>
      </w:pPr>
      <w:r>
        <w:t xml:space="preserve">Na janela Text Editor (Editor de Texto), clique em </w:t>
      </w:r>
      <w:r>
        <w:rPr>
          <w:b/>
        </w:rPr>
        <w:t>File</w:t>
      </w:r>
      <w:r>
        <w:t xml:space="preserve"> &gt; </w:t>
      </w:r>
      <w:r>
        <w:rPr>
          <w:b/>
        </w:rPr>
        <w:t>Open (Arquivo &gt; Abrir)</w:t>
      </w:r>
      <w:r>
        <w:t>.</w:t>
      </w:r>
    </w:p>
    <w:p w14:paraId="789FCB7F" w14:textId="126890E3" w:rsidR="00B93DE7" w:rsidRDefault="00B93DE7" w:rsidP="005B4E21">
      <w:pPr>
        <w:pStyle w:val="SubStepAlpha"/>
        <w:numPr>
          <w:ilvl w:val="0"/>
          <w:numId w:val="18"/>
        </w:numPr>
      </w:pPr>
      <w:r>
        <w:t xml:space="preserve">Clique no documento </w:t>
      </w:r>
      <w:r>
        <w:rPr>
          <w:b/>
        </w:rPr>
        <w:t>ftplogin.txt</w:t>
      </w:r>
      <w:r>
        <w:t xml:space="preserve"> e clique em </w:t>
      </w:r>
      <w:r>
        <w:rPr>
          <w:b/>
        </w:rPr>
        <w:t>OK</w:t>
      </w:r>
      <w:r>
        <w:t>.</w:t>
      </w:r>
    </w:p>
    <w:p w14:paraId="254EBA61" w14:textId="7073E09D" w:rsidR="00B93DE7" w:rsidRDefault="00B93DE7" w:rsidP="00DF17D6">
      <w:pPr>
        <w:pStyle w:val="StepHead"/>
        <w:ind w:left="1077" w:hanging="1077"/>
      </w:pPr>
      <w:r>
        <w:t>Descriptografe as informações da conta FTP do Bob.</w:t>
      </w:r>
    </w:p>
    <w:p w14:paraId="5850DCCD" w14:textId="1AA52F4C" w:rsidR="00B93DE7" w:rsidRDefault="00B93DE7" w:rsidP="005B4E21">
      <w:pPr>
        <w:pStyle w:val="SubStepAlpha"/>
      </w:pPr>
      <w:r>
        <w:t xml:space="preserve">Selecione todo o texto no arquivo </w:t>
      </w:r>
      <w:r>
        <w:rPr>
          <w:b/>
        </w:rPr>
        <w:t>ftplogin.txt</w:t>
      </w:r>
      <w:r>
        <w:t xml:space="preserve"> e copie.</w:t>
      </w:r>
    </w:p>
    <w:p w14:paraId="31337BD7" w14:textId="77777777" w:rsidR="00B93DE7" w:rsidRDefault="00B93DE7" w:rsidP="005B4E21">
      <w:pPr>
        <w:pStyle w:val="SubStepAlpha"/>
      </w:pPr>
      <w:r>
        <w:t xml:space="preserve">Abra um navegador da Web em seu computador pessoal e navegue para o site </w:t>
      </w:r>
      <w:hyperlink r:id="rId12" w:history="1">
        <w:r>
          <w:rPr>
            <w:rStyle w:val="Hyperlink"/>
          </w:rPr>
          <w:t>https://encipher.it</w:t>
        </w:r>
      </w:hyperlink>
    </w:p>
    <w:p w14:paraId="1F22B901" w14:textId="77777777" w:rsidR="00B93DE7" w:rsidRDefault="00B93DE7" w:rsidP="005B4E21">
      <w:pPr>
        <w:pStyle w:val="SubStepAlpha"/>
      </w:pPr>
      <w:r>
        <w:lastRenderedPageBreak/>
        <w:t xml:space="preserve">Clique no </w:t>
      </w:r>
      <w:r>
        <w:rPr>
          <w:b/>
        </w:rPr>
        <w:t>espaço em branco à direita do site e cole no texto criptografado.</w:t>
      </w:r>
    </w:p>
    <w:p w14:paraId="1220234C" w14:textId="77CA5236" w:rsidR="00725FED" w:rsidRDefault="00B93DE7" w:rsidP="005B4E21">
      <w:pPr>
        <w:pStyle w:val="SubStepAlpha"/>
      </w:pPr>
      <w:r>
        <w:t xml:space="preserve">Clique no botão </w:t>
      </w:r>
      <w:r>
        <w:rPr>
          <w:b/>
        </w:rPr>
        <w:t>Decipher It (Descodificar)</w:t>
      </w:r>
      <w:r>
        <w:t xml:space="preserve"> e use a senha de descriptografia </w:t>
      </w:r>
      <w:r>
        <w:rPr>
          <w:b/>
        </w:rPr>
        <w:t>bobftp123</w:t>
      </w:r>
      <w:r>
        <w:t xml:space="preserve"> para decifrar o texto criptografado. Clique em </w:t>
      </w:r>
      <w:r>
        <w:rPr>
          <w:b/>
        </w:rPr>
        <w:t>Decrypt (Descriptografar)</w:t>
      </w:r>
      <w:r>
        <w:t>.</w:t>
      </w:r>
    </w:p>
    <w:p w14:paraId="75F6DC78" w14:textId="6A38E543" w:rsidR="00725FED" w:rsidRDefault="00B93DE7" w:rsidP="005B4E21">
      <w:pPr>
        <w:pStyle w:val="BodyTextL50"/>
        <w:keepNext/>
      </w:pPr>
      <w:r>
        <w:t>Qual é o nome de usuário e senha da conta FTP do Bob?</w:t>
      </w:r>
    </w:p>
    <w:p w14:paraId="177C9DC8" w14:textId="77777777" w:rsidR="00FF7A96" w:rsidRDefault="00FF7A96" w:rsidP="00FF7A96">
      <w:pPr>
        <w:pStyle w:val="BodyTextL50"/>
      </w:pPr>
      <w:proofErr w:type="spellStart"/>
      <w:r>
        <w:t>Username</w:t>
      </w:r>
      <w:proofErr w:type="spellEnd"/>
      <w:r>
        <w:t>= bob</w:t>
      </w:r>
    </w:p>
    <w:p w14:paraId="1A74DAD6" w14:textId="22BDACF8" w:rsidR="00725FED" w:rsidRDefault="00FF7A96" w:rsidP="00FF7A96">
      <w:pPr>
        <w:pStyle w:val="BodyTextL50"/>
      </w:pPr>
      <w:proofErr w:type="spellStart"/>
      <w:r>
        <w:t>Password</w:t>
      </w:r>
      <w:proofErr w:type="spellEnd"/>
      <w:r>
        <w:t>= ninja123</w:t>
      </w:r>
    </w:p>
    <w:p w14:paraId="526458B4" w14:textId="337D4C69" w:rsidR="00B93DE7" w:rsidRDefault="00B93DE7" w:rsidP="00B93DE7">
      <w:pPr>
        <w:pStyle w:val="PartHead"/>
        <w:keepNext w:val="0"/>
      </w:pPr>
      <w:r>
        <w:t>Baixe os dados confidenciais usando FTP</w:t>
      </w:r>
    </w:p>
    <w:p w14:paraId="6EABC349" w14:textId="609A0F06" w:rsidR="00B93DE7" w:rsidRDefault="00B93DE7" w:rsidP="00E41849">
      <w:pPr>
        <w:pStyle w:val="StepHead"/>
        <w:keepNext w:val="0"/>
        <w:ind w:left="1077" w:hanging="1077"/>
      </w:pPr>
      <w:r>
        <w:t>Conecte-se remotamente ao servidor FTP.</w:t>
      </w:r>
    </w:p>
    <w:p w14:paraId="4E6FB5D0" w14:textId="77777777" w:rsidR="00B93DE7" w:rsidRDefault="00B93DE7" w:rsidP="005B4E21">
      <w:pPr>
        <w:pStyle w:val="SubStepAlpha"/>
      </w:pPr>
      <w:r>
        <w:t xml:space="preserve">No site </w:t>
      </w:r>
      <w:r>
        <w:rPr>
          <w:b/>
        </w:rPr>
        <w:t>Metropolis Bank HQ</w:t>
      </w:r>
      <w:r>
        <w:t xml:space="preserve">, clique no computador </w:t>
      </w:r>
      <w:r>
        <w:rPr>
          <w:b/>
        </w:rPr>
        <w:t>Bob</w:t>
      </w:r>
      <w:r>
        <w:t>.</w:t>
      </w:r>
    </w:p>
    <w:p w14:paraId="2E9ED4CA" w14:textId="113F3A71" w:rsidR="00B93DE7" w:rsidRDefault="00B93DE7" w:rsidP="005B4E21">
      <w:pPr>
        <w:pStyle w:val="SubStepAlpha"/>
      </w:pPr>
      <w:r>
        <w:t xml:space="preserve">Clique na guia </w:t>
      </w:r>
      <w:r>
        <w:rPr>
          <w:b/>
        </w:rPr>
        <w:t>Desktop (Área de Trabalho)</w:t>
      </w:r>
      <w:r>
        <w:t xml:space="preserve"> e depois clique em </w:t>
      </w:r>
      <w:r>
        <w:rPr>
          <w:b/>
        </w:rPr>
        <w:t>Command Prompt (Prompt de Comando)</w:t>
      </w:r>
      <w:r>
        <w:t>.</w:t>
      </w:r>
    </w:p>
    <w:p w14:paraId="1E561643" w14:textId="77777777" w:rsidR="00B93DE7" w:rsidRDefault="00B93DE7" w:rsidP="005B4E21">
      <w:pPr>
        <w:pStyle w:val="SubStepAlpha"/>
      </w:pPr>
      <w:r>
        <w:t xml:space="preserve">Conecte-se ao servidor </w:t>
      </w:r>
      <w:r>
        <w:rPr>
          <w:b/>
        </w:rPr>
        <w:t>FTP/Web</w:t>
      </w:r>
      <w:r>
        <w:t xml:space="preserve"> em </w:t>
      </w:r>
      <w:r>
        <w:rPr>
          <w:b/>
        </w:rPr>
        <w:t>Metropolis Bank HQ</w:t>
      </w:r>
      <w:r>
        <w:t xml:space="preserve">, digitando </w:t>
      </w:r>
      <w:r>
        <w:rPr>
          <w:b/>
        </w:rPr>
        <w:t xml:space="preserve">ftp 10.44.1.254 </w:t>
      </w:r>
      <w:r>
        <w:t>no prompt de comando.</w:t>
      </w:r>
    </w:p>
    <w:p w14:paraId="67A0C9C0" w14:textId="77777777" w:rsidR="00B93DE7" w:rsidRDefault="00B93DE7" w:rsidP="005B4E21">
      <w:pPr>
        <w:pStyle w:val="SubStepAlpha"/>
      </w:pPr>
      <w:r>
        <w:t>Digite as credenciais nome do usuário/senha localizadas na Parte 3, Passo 2</w:t>
      </w:r>
    </w:p>
    <w:p w14:paraId="1E68BA8C" w14:textId="73D0627E" w:rsidR="00B93DE7" w:rsidRDefault="00B93DE7" w:rsidP="00E41849">
      <w:pPr>
        <w:pStyle w:val="StepHead"/>
        <w:ind w:left="1077" w:hanging="1077"/>
      </w:pPr>
      <w:r>
        <w:t>Baixe o arquivo para o computador do Bob.</w:t>
      </w:r>
    </w:p>
    <w:p w14:paraId="32C940A3" w14:textId="77777777" w:rsidR="00B93DE7" w:rsidRDefault="00B93DE7" w:rsidP="005B4E21">
      <w:pPr>
        <w:pStyle w:val="SubStepAlpha"/>
      </w:pPr>
      <w:r>
        <w:t xml:space="preserve">No prompt </w:t>
      </w:r>
      <w:r>
        <w:rPr>
          <w:b/>
        </w:rPr>
        <w:t>ftp&gt;</w:t>
      </w:r>
      <w:r>
        <w:t xml:space="preserve">, digite o comando </w:t>
      </w:r>
      <w:r>
        <w:rPr>
          <w:b/>
        </w:rPr>
        <w:t>dir</w:t>
      </w:r>
      <w:r>
        <w:t xml:space="preserve"> para visualizar os arquivos armazenados atualmente no servidor FTP remoto.</w:t>
      </w:r>
    </w:p>
    <w:p w14:paraId="6DC17465" w14:textId="1C5F747C" w:rsidR="00372966" w:rsidRDefault="00B93DE7" w:rsidP="005B4E21">
      <w:pPr>
        <w:pStyle w:val="SubStepAlpha"/>
      </w:pPr>
      <w:r>
        <w:t>Mary fez o upload do arquivo clientinfo.txt que contém informações, sobre a saúde de paciente, criptografadas.</w:t>
      </w:r>
    </w:p>
    <w:p w14:paraId="319B35F6" w14:textId="77777777" w:rsidR="00B93DE7" w:rsidRDefault="00B93DE7" w:rsidP="005B4E21">
      <w:pPr>
        <w:pStyle w:val="BodyTextL50"/>
      </w:pPr>
      <w:r>
        <w:t xml:space="preserve">Baixe o arquivo </w:t>
      </w:r>
      <w:r>
        <w:rPr>
          <w:b/>
        </w:rPr>
        <w:t>clientinfo.txt</w:t>
      </w:r>
      <w:r>
        <w:t xml:space="preserve"> para o computador do Bob, digitando o comando </w:t>
      </w:r>
      <w:r>
        <w:rPr>
          <w:b/>
        </w:rPr>
        <w:t>get clientinfo.txt</w:t>
      </w:r>
      <w:r>
        <w:t>.</w:t>
      </w:r>
    </w:p>
    <w:p w14:paraId="2A71EE2B" w14:textId="77777777" w:rsidR="00B93DE7" w:rsidRDefault="00B93DE7" w:rsidP="005B4E21">
      <w:pPr>
        <w:pStyle w:val="SubStepAlpha"/>
      </w:pPr>
      <w:r>
        <w:t xml:space="preserve">No prompt </w:t>
      </w:r>
      <w:r>
        <w:rPr>
          <w:b/>
        </w:rPr>
        <w:t>ftp&gt;</w:t>
      </w:r>
      <w:r>
        <w:t xml:space="preserve">, digite o comando </w:t>
      </w:r>
      <w:r>
        <w:rPr>
          <w:b/>
        </w:rPr>
        <w:t>quit</w:t>
      </w:r>
      <w:r>
        <w:t>.</w:t>
      </w:r>
    </w:p>
    <w:p w14:paraId="6FCAAC41" w14:textId="77777777" w:rsidR="00B93DE7" w:rsidRDefault="00B93DE7" w:rsidP="005B4E21">
      <w:pPr>
        <w:pStyle w:val="SubStepAlpha"/>
      </w:pPr>
      <w:r>
        <w:t xml:space="preserve">No prompt </w:t>
      </w:r>
      <w:r>
        <w:rPr>
          <w:b/>
        </w:rPr>
        <w:t>PC&gt;</w:t>
      </w:r>
      <w:r>
        <w:t xml:space="preserve">, digite o comando </w:t>
      </w:r>
      <w:r>
        <w:rPr>
          <w:b/>
        </w:rPr>
        <w:t>dir</w:t>
      </w:r>
      <w:r>
        <w:t xml:space="preserve"> e verifique se agora o arquivo </w:t>
      </w:r>
      <w:r>
        <w:rPr>
          <w:b/>
        </w:rPr>
        <w:t>clientinfo.txt</w:t>
      </w:r>
      <w:r>
        <w:t xml:space="preserve"> está no computador do Bob.</w:t>
      </w:r>
    </w:p>
    <w:p w14:paraId="4D3F2223" w14:textId="77777777" w:rsidR="00372966" w:rsidRDefault="00B93DE7" w:rsidP="005B4E21">
      <w:pPr>
        <w:pStyle w:val="BodyTextL50"/>
        <w:keepNext/>
      </w:pPr>
      <w:r>
        <w:t>Se criminosos virtuais interceptassem a transferência do arquivo pela Internet, o que estaria no texto claro?</w:t>
      </w:r>
    </w:p>
    <w:p w14:paraId="6BC1B5A3" w14:textId="77777777" w:rsidR="00FF7A96" w:rsidRDefault="00FF7A96" w:rsidP="00FF7A96">
      <w:pPr>
        <w:pStyle w:val="BodyTextL50"/>
        <w:keepNext/>
      </w:pPr>
      <w:r w:rsidRPr="00FF7A96">
        <w:t xml:space="preserve">ele veria o texto </w:t>
      </w:r>
      <w:proofErr w:type="spellStart"/>
      <w:r w:rsidRPr="00FF7A96">
        <w:t>ceiptografado</w:t>
      </w:r>
      <w:proofErr w:type="spellEnd"/>
    </w:p>
    <w:p w14:paraId="22A9EBA4" w14:textId="77777777" w:rsidR="00FF7A96" w:rsidRDefault="00FF7A96" w:rsidP="005B4E21">
      <w:pPr>
        <w:pStyle w:val="BodyTextL50"/>
        <w:keepNext/>
      </w:pPr>
    </w:p>
    <w:p w14:paraId="0CEB0E81" w14:textId="7BC9E7E5" w:rsidR="00B93DE7" w:rsidRDefault="00B93DE7" w:rsidP="00B93DE7">
      <w:pPr>
        <w:pStyle w:val="PartHead"/>
        <w:keepNext w:val="0"/>
      </w:pPr>
      <w:r>
        <w:t>Descriptografe o conteúdo do arquivo clientinfo.txt</w:t>
      </w:r>
    </w:p>
    <w:p w14:paraId="309810EE" w14:textId="2E6F66E5" w:rsidR="00B93DE7" w:rsidRDefault="00B93DE7" w:rsidP="00E41849">
      <w:pPr>
        <w:pStyle w:val="StepHead"/>
        <w:keepNext w:val="0"/>
        <w:ind w:left="1077" w:hanging="1077"/>
      </w:pPr>
      <w:r>
        <w:t>Receba a chave de descriptografia da Mary.</w:t>
      </w:r>
    </w:p>
    <w:p w14:paraId="54CE386D" w14:textId="77777777" w:rsidR="00B93DE7" w:rsidRDefault="00B93DE7" w:rsidP="005B4E21">
      <w:pPr>
        <w:pStyle w:val="SubStepAlpha"/>
      </w:pPr>
      <w:r>
        <w:t xml:space="preserve">No site </w:t>
      </w:r>
      <w:r>
        <w:rPr>
          <w:b/>
        </w:rPr>
        <w:t>Metropolis Bank HQ</w:t>
      </w:r>
      <w:r>
        <w:t xml:space="preserve">, clique no computador </w:t>
      </w:r>
      <w:r>
        <w:rPr>
          <w:b/>
        </w:rPr>
        <w:t>Bob</w:t>
      </w:r>
      <w:r>
        <w:t>.</w:t>
      </w:r>
    </w:p>
    <w:p w14:paraId="06578FC2" w14:textId="77777777" w:rsidR="00B93DE7" w:rsidRDefault="00B93DE7" w:rsidP="005B4E21">
      <w:pPr>
        <w:pStyle w:val="SubStepAlpha"/>
      </w:pPr>
      <w:r>
        <w:t xml:space="preserve">Clique na guia </w:t>
      </w:r>
      <w:r>
        <w:rPr>
          <w:b/>
        </w:rPr>
        <w:t>Desktop</w:t>
      </w:r>
      <w:r>
        <w:t xml:space="preserve"> (Área de Trabalho) e depois clique em </w:t>
      </w:r>
      <w:r>
        <w:rPr>
          <w:b/>
        </w:rPr>
        <w:t>E-mail</w:t>
      </w:r>
      <w:r>
        <w:t xml:space="preserve"> (E-mail).</w:t>
      </w:r>
    </w:p>
    <w:p w14:paraId="6832B701" w14:textId="77777777" w:rsidR="00B93DE7" w:rsidRDefault="00B93DE7" w:rsidP="005B4E21">
      <w:pPr>
        <w:pStyle w:val="SubStepAlpha"/>
      </w:pPr>
      <w:r>
        <w:t xml:space="preserve">Na janela Email, clique em </w:t>
      </w:r>
      <w:r>
        <w:rPr>
          <w:b/>
        </w:rPr>
        <w:t>Receive (Receber)</w:t>
      </w:r>
      <w:r>
        <w:t>.</w:t>
      </w:r>
    </w:p>
    <w:p w14:paraId="7CA37DAC" w14:textId="02CB275A" w:rsidR="00B93DE7" w:rsidRDefault="00B93DE7" w:rsidP="005B4E21">
      <w:pPr>
        <w:pStyle w:val="SubStepAlpha"/>
      </w:pPr>
      <w:r>
        <w:t>Clique no E-mail com o assunto “Decryption Key” (“Chave de Descriptografia”) e anote a chave de descriptografia abaixo.</w:t>
      </w:r>
    </w:p>
    <w:p w14:paraId="2719274C" w14:textId="1C8D9DF7" w:rsidR="00E7384C" w:rsidRDefault="00B93DE7" w:rsidP="005B4E21">
      <w:pPr>
        <w:pStyle w:val="BodyTextL50"/>
        <w:keepNext/>
      </w:pPr>
      <w:r>
        <w:t>Qual é a chave de descriptografia para acessar as informações confidenciais no arquivo clientinfo.txt?</w:t>
      </w:r>
    </w:p>
    <w:p w14:paraId="0B05532C" w14:textId="212579E3" w:rsidR="00E7384C" w:rsidRDefault="00FF7A96" w:rsidP="005B4E21">
      <w:pPr>
        <w:pStyle w:val="BodyTextL50"/>
        <w:rPr>
          <w:rStyle w:val="AnswerGray"/>
        </w:rPr>
      </w:pPr>
      <w:r>
        <w:t>Cisco123</w:t>
      </w:r>
    </w:p>
    <w:p w14:paraId="51DFFD38" w14:textId="68D1E34D" w:rsidR="00B93DE7" w:rsidRDefault="00B93DE7" w:rsidP="00E41849">
      <w:pPr>
        <w:pStyle w:val="StepHead"/>
        <w:keepNext w:val="0"/>
        <w:ind w:left="1077" w:hanging="1077"/>
      </w:pPr>
      <w:r>
        <w:lastRenderedPageBreak/>
        <w:t>Descriptografe o conteúdo do arquivo clientinfo.txt.</w:t>
      </w:r>
    </w:p>
    <w:p w14:paraId="19022443" w14:textId="77777777" w:rsidR="00B93DE7" w:rsidRDefault="00B93DE7" w:rsidP="005B4E21">
      <w:pPr>
        <w:pStyle w:val="SubStepAlpha"/>
      </w:pPr>
      <w:r>
        <w:t xml:space="preserve">No site </w:t>
      </w:r>
      <w:r>
        <w:rPr>
          <w:b/>
        </w:rPr>
        <w:t>Metropolis Bank HQ</w:t>
      </w:r>
      <w:r>
        <w:t xml:space="preserve">, clique no computador </w:t>
      </w:r>
      <w:r>
        <w:rPr>
          <w:b/>
        </w:rPr>
        <w:t>Bob</w:t>
      </w:r>
      <w:r>
        <w:t>.</w:t>
      </w:r>
    </w:p>
    <w:p w14:paraId="0235ECCB" w14:textId="77777777" w:rsidR="00B93DE7" w:rsidRDefault="00B93DE7" w:rsidP="005B4E21">
      <w:pPr>
        <w:pStyle w:val="SubStepAlpha"/>
      </w:pPr>
      <w:r>
        <w:t xml:space="preserve">Clique na guia </w:t>
      </w:r>
      <w:r>
        <w:rPr>
          <w:b/>
        </w:rPr>
        <w:t>Desktop (Área de Trabalho)</w:t>
      </w:r>
      <w:r>
        <w:t xml:space="preserve"> e depois clique em </w:t>
      </w:r>
      <w:r>
        <w:rPr>
          <w:b/>
        </w:rPr>
        <w:t>Text Editor (Editor de Texto)</w:t>
      </w:r>
      <w:r>
        <w:t>.</w:t>
      </w:r>
    </w:p>
    <w:p w14:paraId="69C9E20A" w14:textId="77777777" w:rsidR="00B93DE7" w:rsidRDefault="00B93DE7" w:rsidP="005B4E21">
      <w:pPr>
        <w:pStyle w:val="SubStepAlpha"/>
      </w:pPr>
      <w:r>
        <w:t xml:space="preserve">Na janela Text Editor (Editor de Texto), clique em </w:t>
      </w:r>
      <w:r>
        <w:rPr>
          <w:b/>
        </w:rPr>
        <w:t>File</w:t>
      </w:r>
      <w:r>
        <w:t xml:space="preserve"> &gt; </w:t>
      </w:r>
      <w:r>
        <w:rPr>
          <w:b/>
        </w:rPr>
        <w:t>Open (Arquivo &gt; Abrir)</w:t>
      </w:r>
      <w:r>
        <w:t>.</w:t>
      </w:r>
    </w:p>
    <w:p w14:paraId="00F17F9E" w14:textId="3817AFF5" w:rsidR="00B93DE7" w:rsidRDefault="00B93DE7" w:rsidP="005B4E21">
      <w:pPr>
        <w:pStyle w:val="SubStepAlpha"/>
      </w:pPr>
      <w:r>
        <w:t xml:space="preserve">Clique no documento </w:t>
      </w:r>
      <w:r>
        <w:rPr>
          <w:b/>
        </w:rPr>
        <w:t>clientinfo.txt</w:t>
      </w:r>
      <w:r>
        <w:t xml:space="preserve"> e clique em </w:t>
      </w:r>
      <w:r>
        <w:rPr>
          <w:b/>
        </w:rPr>
        <w:t>OK</w:t>
      </w:r>
      <w:r>
        <w:t>.</w:t>
      </w:r>
    </w:p>
    <w:p w14:paraId="4BB97CAE" w14:textId="27C0DAC7" w:rsidR="00B93DE7" w:rsidRDefault="00B93DE7" w:rsidP="005B4E21">
      <w:pPr>
        <w:pStyle w:val="SubStepAlpha"/>
      </w:pPr>
      <w:r>
        <w:t xml:space="preserve">Selecione todo o texto no arquivo </w:t>
      </w:r>
      <w:r>
        <w:rPr>
          <w:b/>
        </w:rPr>
        <w:t>clientinfo.txt</w:t>
      </w:r>
      <w:r>
        <w:t xml:space="preserve"> e copie.</w:t>
      </w:r>
    </w:p>
    <w:p w14:paraId="25F10677" w14:textId="77777777" w:rsidR="00B93DE7" w:rsidRDefault="00B93DE7" w:rsidP="005B4E21">
      <w:pPr>
        <w:pStyle w:val="SubStepAlpha"/>
      </w:pPr>
      <w:r>
        <w:t xml:space="preserve">Abra um navegador da Web em seu computador pessoal e navegue para o site </w:t>
      </w:r>
      <w:hyperlink r:id="rId13" w:history="1">
        <w:r>
          <w:rPr>
            <w:rStyle w:val="Hyperlink"/>
          </w:rPr>
          <w:t>https://encipher.it</w:t>
        </w:r>
      </w:hyperlink>
    </w:p>
    <w:p w14:paraId="2A91CDB6" w14:textId="77777777" w:rsidR="00B93DE7" w:rsidRDefault="00B93DE7" w:rsidP="005B4E21">
      <w:pPr>
        <w:pStyle w:val="SubStepAlpha"/>
      </w:pPr>
      <w:r>
        <w:t xml:space="preserve">Clique no </w:t>
      </w:r>
      <w:r>
        <w:rPr>
          <w:b/>
        </w:rPr>
        <w:t>espaço em branco à direita do site e cole no texto criptografado</w:t>
      </w:r>
      <w:r>
        <w:t>.</w:t>
      </w:r>
    </w:p>
    <w:p w14:paraId="368D87B9" w14:textId="362C09AB" w:rsidR="00E7384C" w:rsidRDefault="00B93DE7" w:rsidP="005B4E21">
      <w:pPr>
        <w:pStyle w:val="BodyTextL50"/>
      </w:pPr>
      <w:r>
        <w:t xml:space="preserve">Clique no botão </w:t>
      </w:r>
      <w:r>
        <w:rPr>
          <w:b/>
        </w:rPr>
        <w:t>Decipher It (Descodificar)</w:t>
      </w:r>
      <w:r>
        <w:t xml:space="preserve"> e use a senha de descriptografia do e-mail da Mary para decifrar o texto criptografado. Clique em </w:t>
      </w:r>
      <w:r>
        <w:rPr>
          <w:b/>
        </w:rPr>
        <w:t>Decrypt (Descriptografar)</w:t>
      </w:r>
      <w:r>
        <w:t>.</w:t>
      </w:r>
    </w:p>
    <w:p w14:paraId="6E9C9E6B" w14:textId="5EED24EF" w:rsidR="00B93DE7" w:rsidRDefault="00B93DE7" w:rsidP="005B4E21">
      <w:pPr>
        <w:pStyle w:val="BodyTextL50"/>
        <w:keepNext/>
      </w:pPr>
      <w:r>
        <w:t>Qual é o primeiro nome da conta no arquivo clientinfo.txt?</w:t>
      </w:r>
    </w:p>
    <w:p w14:paraId="09766363" w14:textId="31DA6444" w:rsidR="00B93DE7" w:rsidRDefault="00FF7A96" w:rsidP="00B93DE7">
      <w:pPr>
        <w:pStyle w:val="BodyTextL50"/>
      </w:pPr>
      <w:proofErr w:type="spellStart"/>
      <w:r w:rsidRPr="00FF7A96">
        <w:t>Plato</w:t>
      </w:r>
      <w:proofErr w:type="spellEnd"/>
      <w:r w:rsidRPr="00FF7A96">
        <w:t xml:space="preserve"> X. Riggs</w:t>
      </w:r>
    </w:p>
    <w:p w14:paraId="3F1A22B8" w14:textId="77777777" w:rsidR="00B93DE7" w:rsidRDefault="00B93DE7" w:rsidP="00B93DE7">
      <w:pPr>
        <w:pStyle w:val="LabSection"/>
      </w:pPr>
      <w:r>
        <w:t>Pontuação Sugerida</w:t>
      </w:r>
    </w:p>
    <w:tbl>
      <w:tblPr>
        <w:tblW w:w="900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9"/>
        <w:gridCol w:w="1526"/>
        <w:gridCol w:w="1350"/>
        <w:gridCol w:w="1304"/>
      </w:tblGrid>
      <w:tr w:rsidR="00B93DE7" w14:paraId="7EF5871C" w14:textId="77777777" w:rsidTr="005B4E21">
        <w:trPr>
          <w:cantSplit/>
          <w:jc w:val="center"/>
        </w:trPr>
        <w:tc>
          <w:tcPr>
            <w:tcW w:w="4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8B2C93A" w14:textId="77777777" w:rsidR="00B93DE7" w:rsidRDefault="00B93DE7" w:rsidP="006E2916">
            <w:pPr>
              <w:pStyle w:val="TableHeading"/>
            </w:pPr>
            <w:r>
              <w:t>Seção da Atividade</w:t>
            </w: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DDEB4DA" w14:textId="77777777" w:rsidR="00B93DE7" w:rsidRDefault="00B93DE7" w:rsidP="006E2916">
            <w:pPr>
              <w:pStyle w:val="TableHeading"/>
            </w:pPr>
            <w:r>
              <w:t>Etapa da Pergunta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3CCCF8F" w14:textId="77777777" w:rsidR="00B93DE7" w:rsidRDefault="00B93DE7" w:rsidP="006E2916">
            <w:pPr>
              <w:pStyle w:val="TableHeading"/>
            </w:pPr>
            <w:r>
              <w:t>Pontos Possíveis</w:t>
            </w:r>
          </w:p>
        </w:tc>
        <w:tc>
          <w:tcPr>
            <w:tcW w:w="13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3437BE9" w14:textId="77777777" w:rsidR="00B93DE7" w:rsidRDefault="00B93DE7" w:rsidP="006E2916">
            <w:pPr>
              <w:pStyle w:val="TableHeading"/>
            </w:pPr>
            <w:r>
              <w:t>Pontos Obtidos</w:t>
            </w:r>
          </w:p>
        </w:tc>
      </w:tr>
      <w:tr w:rsidR="00B93DE7" w14:paraId="44448FDC" w14:textId="77777777" w:rsidTr="005B4E21">
        <w:trPr>
          <w:cantSplit/>
          <w:jc w:val="center"/>
        </w:trPr>
        <w:tc>
          <w:tcPr>
            <w:tcW w:w="4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2C4D4BE9" w14:textId="77777777" w:rsidR="00B93DE7" w:rsidRDefault="00B93DE7" w:rsidP="006E2916">
            <w:pPr>
              <w:pStyle w:val="TableText"/>
            </w:pPr>
            <w:r>
              <w:t>Parte 1: Localize as credenciais da conta FTP do notebook da Mary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C660489" w14:textId="77777777" w:rsidR="00B93DE7" w:rsidRDefault="00B93DE7" w:rsidP="006E2916">
            <w:pPr>
              <w:pStyle w:val="TableText"/>
              <w:jc w:val="center"/>
            </w:pPr>
            <w:r>
              <w:t>Etapa 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0C8BBE8" w14:textId="77777777" w:rsidR="00B93DE7" w:rsidRDefault="00B93DE7" w:rsidP="006E2916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FDD9FB5" w14:textId="4AAEC628" w:rsidR="00B93DE7" w:rsidRDefault="00B93DE7" w:rsidP="006E2916">
            <w:pPr>
              <w:pStyle w:val="TableText"/>
              <w:jc w:val="center"/>
            </w:pPr>
          </w:p>
        </w:tc>
      </w:tr>
      <w:tr w:rsidR="00B93DE7" w14:paraId="7C542693" w14:textId="77777777" w:rsidTr="005B4E21">
        <w:trPr>
          <w:cantSplit/>
          <w:jc w:val="center"/>
        </w:trPr>
        <w:tc>
          <w:tcPr>
            <w:tcW w:w="482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center"/>
            <w:hideMark/>
          </w:tcPr>
          <w:p w14:paraId="154FD21A" w14:textId="77777777" w:rsidR="00B93DE7" w:rsidRDefault="00B93DE7" w:rsidP="006E2916">
            <w:pPr>
              <w:pStyle w:val="TableText"/>
            </w:pPr>
            <w:r>
              <w:t>Parte 2: Faça o upload dos dados confidenciais usando FTP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23BE77E" w14:textId="77777777" w:rsidR="00B93DE7" w:rsidRDefault="00B93DE7" w:rsidP="006E2916">
            <w:pPr>
              <w:pStyle w:val="TableText"/>
              <w:jc w:val="center"/>
            </w:pPr>
            <w:r>
              <w:t>Etapa 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F2CA185" w14:textId="77777777" w:rsidR="00B93DE7" w:rsidRDefault="00B93DE7" w:rsidP="006E2916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E3D2F81" w14:textId="2DF4C480" w:rsidR="00B93DE7" w:rsidRDefault="00B93DE7" w:rsidP="006E2916">
            <w:pPr>
              <w:pStyle w:val="TableText"/>
              <w:jc w:val="center"/>
            </w:pPr>
          </w:p>
        </w:tc>
      </w:tr>
      <w:tr w:rsidR="00B93DE7" w14:paraId="535A5C83" w14:textId="77777777" w:rsidTr="005B4E21">
        <w:trPr>
          <w:cantSplit/>
          <w:jc w:val="center"/>
        </w:trPr>
        <w:tc>
          <w:tcPr>
            <w:tcW w:w="482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58D6E1" w14:textId="77777777" w:rsidR="00B93DE7" w:rsidRDefault="00B93DE7" w:rsidP="006E2916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2384AC8" w14:textId="77777777" w:rsidR="00B93DE7" w:rsidRDefault="00B93DE7" w:rsidP="006E2916">
            <w:pPr>
              <w:pStyle w:val="TableText"/>
              <w:jc w:val="center"/>
            </w:pPr>
            <w:r>
              <w:t>Etapa 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499BAB8" w14:textId="77777777" w:rsidR="00B93DE7" w:rsidRDefault="00B93DE7" w:rsidP="006E2916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189CD314" w14:textId="77777777" w:rsidR="00B93DE7" w:rsidRDefault="00B93DE7" w:rsidP="006E2916">
            <w:pPr>
              <w:pStyle w:val="TableText"/>
              <w:jc w:val="center"/>
            </w:pPr>
          </w:p>
        </w:tc>
      </w:tr>
      <w:tr w:rsidR="00B93DE7" w14:paraId="15D43D72" w14:textId="77777777" w:rsidTr="005B4E21">
        <w:trPr>
          <w:cantSplit/>
          <w:jc w:val="center"/>
        </w:trPr>
        <w:tc>
          <w:tcPr>
            <w:tcW w:w="4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4C9BFAE9" w14:textId="77777777" w:rsidR="00B93DE7" w:rsidRDefault="00B93DE7" w:rsidP="006E2916">
            <w:pPr>
              <w:pStyle w:val="TableText"/>
            </w:pPr>
            <w:r>
              <w:t>Parte 3: Localize as credenciais da conta FTP do computador do Bob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6F59703" w14:textId="77777777" w:rsidR="00B93DE7" w:rsidRDefault="00B93DE7" w:rsidP="006E2916">
            <w:pPr>
              <w:pStyle w:val="TableText"/>
              <w:jc w:val="center"/>
            </w:pPr>
            <w:r>
              <w:t>Etapa 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6AF03D0" w14:textId="77777777" w:rsidR="00B93DE7" w:rsidRDefault="00B93DE7" w:rsidP="006E2916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63322577" w14:textId="22231F6B" w:rsidR="00B93DE7" w:rsidRDefault="00B93DE7" w:rsidP="006E2916">
            <w:pPr>
              <w:pStyle w:val="TableText"/>
              <w:jc w:val="center"/>
            </w:pPr>
          </w:p>
        </w:tc>
      </w:tr>
      <w:tr w:rsidR="00B93DE7" w14:paraId="151D50FF" w14:textId="77777777" w:rsidTr="005B4E21">
        <w:trPr>
          <w:cantSplit/>
          <w:jc w:val="center"/>
        </w:trPr>
        <w:tc>
          <w:tcPr>
            <w:tcW w:w="48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0A45F185" w14:textId="77777777" w:rsidR="00B93DE7" w:rsidRDefault="00B93DE7" w:rsidP="006E2916">
            <w:pPr>
              <w:pStyle w:val="TableText"/>
            </w:pPr>
            <w:r>
              <w:t>Parte 4: Baixe os dados confidenciais usando FTP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84F2A26" w14:textId="77777777" w:rsidR="00B93DE7" w:rsidRDefault="00B93DE7" w:rsidP="006E2916">
            <w:pPr>
              <w:pStyle w:val="TableText"/>
              <w:jc w:val="center"/>
            </w:pPr>
            <w:r>
              <w:t>Etapa 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010BB6F" w14:textId="77777777" w:rsidR="00B93DE7" w:rsidRDefault="00B93DE7" w:rsidP="006E2916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CF3840A" w14:textId="77777777" w:rsidR="00B93DE7" w:rsidRDefault="00B93DE7" w:rsidP="006E2916">
            <w:pPr>
              <w:pStyle w:val="TableText"/>
              <w:jc w:val="center"/>
            </w:pPr>
          </w:p>
        </w:tc>
      </w:tr>
      <w:tr w:rsidR="00B93DE7" w14:paraId="1A68B280" w14:textId="77777777" w:rsidTr="005B4E21">
        <w:trPr>
          <w:cantSplit/>
          <w:jc w:val="center"/>
        </w:trPr>
        <w:tc>
          <w:tcPr>
            <w:tcW w:w="4829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20B9068E" w14:textId="77777777" w:rsidR="00B93DE7" w:rsidRDefault="00B93DE7" w:rsidP="006E2916">
            <w:pPr>
              <w:pStyle w:val="TableText"/>
            </w:pPr>
            <w:r>
              <w:t>Parte 5: Descriptografe o conteúdo do arquivo clientinfo.txt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53D26BC" w14:textId="77777777" w:rsidR="00B93DE7" w:rsidRDefault="00B93DE7" w:rsidP="006E2916">
            <w:pPr>
              <w:pStyle w:val="TableText"/>
              <w:jc w:val="center"/>
            </w:pPr>
            <w:r>
              <w:t>Etapa 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4604007E" w14:textId="77777777" w:rsidR="00B93DE7" w:rsidRDefault="00B93DE7" w:rsidP="006E2916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293C7E7" w14:textId="77777777" w:rsidR="00B93DE7" w:rsidRDefault="00B93DE7" w:rsidP="006E2916">
            <w:pPr>
              <w:pStyle w:val="TableText"/>
              <w:jc w:val="center"/>
            </w:pPr>
          </w:p>
        </w:tc>
      </w:tr>
      <w:tr w:rsidR="00B93DE7" w14:paraId="028C03EA" w14:textId="77777777" w:rsidTr="005B4E21">
        <w:trPr>
          <w:cantSplit/>
          <w:jc w:val="center"/>
        </w:trPr>
        <w:tc>
          <w:tcPr>
            <w:tcW w:w="482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</w:tcPr>
          <w:p w14:paraId="3D949A36" w14:textId="77777777" w:rsidR="00B93DE7" w:rsidRDefault="00B93DE7" w:rsidP="006E2916">
            <w:pPr>
              <w:pStyle w:val="TableText"/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8ECEEED" w14:textId="77777777" w:rsidR="00B93DE7" w:rsidRDefault="00B93DE7" w:rsidP="006E2916">
            <w:pPr>
              <w:pStyle w:val="TableText"/>
              <w:jc w:val="center"/>
            </w:pPr>
            <w:r>
              <w:t>Etapa 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04969D65" w14:textId="77777777" w:rsidR="00B93DE7" w:rsidRDefault="00B93DE7" w:rsidP="006E2916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120CE03" w14:textId="77777777" w:rsidR="00B93DE7" w:rsidRDefault="00B93DE7" w:rsidP="006E2916">
            <w:pPr>
              <w:pStyle w:val="TableText"/>
              <w:jc w:val="center"/>
            </w:pPr>
          </w:p>
        </w:tc>
      </w:tr>
      <w:tr w:rsidR="00B93DE7" w14:paraId="06E0C28A" w14:textId="77777777" w:rsidTr="005B4E21">
        <w:trPr>
          <w:cantSplit/>
          <w:jc w:val="center"/>
        </w:trPr>
        <w:tc>
          <w:tcPr>
            <w:tcW w:w="635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07ECBAC" w14:textId="77777777" w:rsidR="00B93DE7" w:rsidRDefault="00B93DE7" w:rsidP="006E2916">
            <w:pPr>
              <w:pStyle w:val="TableText"/>
              <w:jc w:val="right"/>
            </w:pPr>
            <w:r>
              <w:rPr>
                <w:b/>
                <w:bCs/>
              </w:rPr>
              <w:t>Perguntas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B587103" w14:textId="77777777" w:rsidR="00B93DE7" w:rsidRDefault="00B93DE7" w:rsidP="006E2916">
            <w:pPr>
              <w:pStyle w:val="TableText"/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AF43D4E" w14:textId="38791933" w:rsidR="00B93DE7" w:rsidRDefault="00B93DE7" w:rsidP="006E2916">
            <w:pPr>
              <w:pStyle w:val="TableText"/>
              <w:jc w:val="center"/>
            </w:pPr>
          </w:p>
        </w:tc>
      </w:tr>
      <w:tr w:rsidR="00B93DE7" w14:paraId="28CFE7E6" w14:textId="77777777" w:rsidTr="005B4E21">
        <w:trPr>
          <w:cantSplit/>
          <w:jc w:val="center"/>
        </w:trPr>
        <w:tc>
          <w:tcPr>
            <w:tcW w:w="635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793DC81" w14:textId="77777777" w:rsidR="00B93DE7" w:rsidRDefault="00B93DE7" w:rsidP="006E2916">
            <w:pPr>
              <w:pStyle w:val="TableText"/>
              <w:jc w:val="right"/>
            </w:pPr>
            <w:r>
              <w:rPr>
                <w:b/>
                <w:bCs/>
              </w:rPr>
              <w:t>Pontuação do Packet Tracer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E7F3FCA" w14:textId="77777777" w:rsidR="00B93DE7" w:rsidRDefault="00B93DE7" w:rsidP="006E2916">
            <w:pPr>
              <w:pStyle w:val="TableText"/>
              <w:jc w:val="center"/>
            </w:pPr>
            <w:r>
              <w:rPr>
                <w:b/>
                <w:bCs/>
              </w:rPr>
              <w:t>86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72BF1D31" w14:textId="18C87E64" w:rsidR="00B93DE7" w:rsidRDefault="00B93DE7" w:rsidP="006E2916">
            <w:pPr>
              <w:pStyle w:val="TableText"/>
              <w:jc w:val="center"/>
            </w:pPr>
          </w:p>
        </w:tc>
      </w:tr>
      <w:tr w:rsidR="00B93DE7" w14:paraId="334C1DAA" w14:textId="77777777" w:rsidTr="005B4E21">
        <w:trPr>
          <w:cantSplit/>
          <w:jc w:val="center"/>
        </w:trPr>
        <w:tc>
          <w:tcPr>
            <w:tcW w:w="635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B002936" w14:textId="77777777" w:rsidR="00B93DE7" w:rsidRDefault="00B93DE7" w:rsidP="006E2916">
            <w:pPr>
              <w:pStyle w:val="TableText"/>
              <w:jc w:val="right"/>
            </w:pPr>
            <w:r>
              <w:rPr>
                <w:b/>
                <w:bCs/>
              </w:rPr>
              <w:t>Pontuação Total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039E178" w14:textId="77777777" w:rsidR="00B93DE7" w:rsidRDefault="00B93DE7" w:rsidP="006E2916">
            <w:pPr>
              <w:pStyle w:val="TableText"/>
              <w:jc w:val="center"/>
            </w:pPr>
            <w:r>
              <w:rPr>
                <w:b/>
                <w:bCs/>
              </w:rPr>
              <w:t>100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</w:tcPr>
          <w:p w14:paraId="278BA52B" w14:textId="5EA57308" w:rsidR="00B93DE7" w:rsidRDefault="00B93DE7" w:rsidP="006E2916">
            <w:pPr>
              <w:pStyle w:val="TableText"/>
              <w:jc w:val="center"/>
            </w:pPr>
          </w:p>
        </w:tc>
      </w:tr>
    </w:tbl>
    <w:p w14:paraId="0A1AE1B2" w14:textId="77777777" w:rsidR="00B93DE7" w:rsidRDefault="00B93DE7" w:rsidP="00B93DE7"/>
    <w:sectPr w:rsidR="00B93DE7" w:rsidSect="008C4307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5CF42" w14:textId="77777777" w:rsidR="00732270" w:rsidRDefault="00732270" w:rsidP="0090659A">
      <w:pPr>
        <w:spacing w:after="0" w:line="240" w:lineRule="auto"/>
      </w:pPr>
      <w:r>
        <w:separator/>
      </w:r>
    </w:p>
    <w:p w14:paraId="271CF011" w14:textId="77777777" w:rsidR="00732270" w:rsidRDefault="00732270"/>
    <w:p w14:paraId="1C3294E5" w14:textId="77777777" w:rsidR="00732270" w:rsidRDefault="00732270"/>
    <w:p w14:paraId="5B86CB10" w14:textId="77777777" w:rsidR="00732270" w:rsidRDefault="00732270"/>
    <w:p w14:paraId="5D2915A7" w14:textId="77777777" w:rsidR="00732270" w:rsidRDefault="00732270"/>
    <w:p w14:paraId="0C3096A4" w14:textId="77777777" w:rsidR="00732270" w:rsidRDefault="00732270"/>
  </w:endnote>
  <w:endnote w:type="continuationSeparator" w:id="0">
    <w:p w14:paraId="5B15DB1C" w14:textId="77777777" w:rsidR="00732270" w:rsidRDefault="00732270" w:rsidP="0090659A">
      <w:pPr>
        <w:spacing w:after="0" w:line="240" w:lineRule="auto"/>
      </w:pPr>
      <w:r>
        <w:continuationSeparator/>
      </w:r>
    </w:p>
    <w:p w14:paraId="7083AC51" w14:textId="77777777" w:rsidR="00732270" w:rsidRDefault="00732270"/>
    <w:p w14:paraId="067695E4" w14:textId="77777777" w:rsidR="00732270" w:rsidRDefault="00732270"/>
    <w:p w14:paraId="0E61060D" w14:textId="77777777" w:rsidR="00732270" w:rsidRDefault="00732270"/>
    <w:p w14:paraId="3B31D95E" w14:textId="77777777" w:rsidR="00732270" w:rsidRDefault="00732270"/>
    <w:p w14:paraId="026CD148" w14:textId="77777777" w:rsidR="00732270" w:rsidRDefault="007322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F9109" w14:textId="465110E7" w:rsidR="00926CB2" w:rsidRPr="00231DCA" w:rsidRDefault="00926CB2" w:rsidP="008F626B">
    <w:pPr>
      <w:pStyle w:val="Rodap"/>
      <w:rPr>
        <w:szCs w:val="16"/>
      </w:rPr>
    </w:pPr>
    <w:r>
      <w:t xml:space="preserve">© </w:t>
    </w:r>
    <w:r w:rsidR="008F626B">
      <w:fldChar w:fldCharType="begin"/>
    </w:r>
    <w:r w:rsidR="008F626B">
      <w:instrText xml:space="preserve"> DATE  \@ "yyyy"  \* MERGEFORMAT </w:instrText>
    </w:r>
    <w:r w:rsidR="008F626B">
      <w:fldChar w:fldCharType="separate"/>
    </w:r>
    <w:r w:rsidR="008D5FA6">
      <w:rPr>
        <w:noProof/>
      </w:rPr>
      <w:t>2026</w:t>
    </w:r>
    <w:r w:rsidR="008F626B">
      <w:fldChar w:fldCharType="end"/>
    </w:r>
    <w:r>
      <w:t xml:space="preserve"> Cisco e/ou suas afiliadas. Todos os direitos reservados. Este documento contém informações públicas da Cisco.</w:t>
    </w:r>
    <w:r>
      <w:tab/>
      <w:t xml:space="preserve">Página </w:t>
    </w:r>
    <w:r w:rsidR="00B7471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B74716" w:rsidRPr="0090659A">
      <w:rPr>
        <w:b/>
        <w:szCs w:val="16"/>
      </w:rPr>
      <w:fldChar w:fldCharType="separate"/>
    </w:r>
    <w:r w:rsidR="00E41849">
      <w:rPr>
        <w:b/>
        <w:noProof/>
        <w:szCs w:val="16"/>
      </w:rPr>
      <w:t>3</w:t>
    </w:r>
    <w:r w:rsidR="00B74716" w:rsidRPr="0090659A">
      <w:rPr>
        <w:b/>
        <w:szCs w:val="16"/>
      </w:rPr>
      <w:fldChar w:fldCharType="end"/>
    </w:r>
    <w:r>
      <w:t xml:space="preserve"> de </w:t>
    </w:r>
    <w:r w:rsidR="00B7471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B74716" w:rsidRPr="0090659A">
      <w:rPr>
        <w:b/>
        <w:szCs w:val="16"/>
      </w:rPr>
      <w:fldChar w:fldCharType="separate"/>
    </w:r>
    <w:r w:rsidR="00E41849">
      <w:rPr>
        <w:b/>
        <w:noProof/>
        <w:szCs w:val="16"/>
      </w:rPr>
      <w:t>4</w:t>
    </w:r>
    <w:r w:rsidR="00B74716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60A32" w14:textId="5EF8FE40" w:rsidR="00926CB2" w:rsidRPr="008402F2" w:rsidRDefault="00926CB2" w:rsidP="008F626B">
    <w:pPr>
      <w:pStyle w:val="Rodap"/>
      <w:rPr>
        <w:szCs w:val="16"/>
      </w:rPr>
    </w:pPr>
    <w:r>
      <w:t xml:space="preserve">© </w:t>
    </w:r>
    <w:r w:rsidR="008F626B">
      <w:fldChar w:fldCharType="begin"/>
    </w:r>
    <w:r w:rsidR="008F626B">
      <w:instrText xml:space="preserve"> DATE  \@ "yyyy"  \* MERGEFORMAT </w:instrText>
    </w:r>
    <w:r w:rsidR="008F626B">
      <w:fldChar w:fldCharType="separate"/>
    </w:r>
    <w:r w:rsidR="008D5FA6">
      <w:rPr>
        <w:noProof/>
      </w:rPr>
      <w:t>2026</w:t>
    </w:r>
    <w:r w:rsidR="008F626B">
      <w:fldChar w:fldCharType="end"/>
    </w:r>
    <w:r>
      <w:t xml:space="preserve"> Cisco e/ou suas afiliadas. Todos os direitos reservados. Este documento contém informações públicas da Cisco.</w:t>
    </w:r>
    <w:r>
      <w:tab/>
      <w:t xml:space="preserve">Página </w:t>
    </w:r>
    <w:r w:rsidR="00B7471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B74716" w:rsidRPr="0090659A">
      <w:rPr>
        <w:b/>
        <w:szCs w:val="16"/>
      </w:rPr>
      <w:fldChar w:fldCharType="separate"/>
    </w:r>
    <w:r w:rsidR="00DF17D6">
      <w:rPr>
        <w:b/>
        <w:noProof/>
        <w:szCs w:val="16"/>
      </w:rPr>
      <w:t>1</w:t>
    </w:r>
    <w:r w:rsidR="00B74716" w:rsidRPr="0090659A">
      <w:rPr>
        <w:b/>
        <w:szCs w:val="16"/>
      </w:rPr>
      <w:fldChar w:fldCharType="end"/>
    </w:r>
    <w:r>
      <w:t xml:space="preserve"> de </w:t>
    </w:r>
    <w:r w:rsidR="00B74716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B74716" w:rsidRPr="0090659A">
      <w:rPr>
        <w:b/>
        <w:szCs w:val="16"/>
      </w:rPr>
      <w:fldChar w:fldCharType="separate"/>
    </w:r>
    <w:r w:rsidR="00DF17D6">
      <w:rPr>
        <w:b/>
        <w:noProof/>
        <w:szCs w:val="16"/>
      </w:rPr>
      <w:t>4</w:t>
    </w:r>
    <w:r w:rsidR="00B74716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9D256" w14:textId="77777777" w:rsidR="00732270" w:rsidRDefault="00732270" w:rsidP="0090659A">
      <w:pPr>
        <w:spacing w:after="0" w:line="240" w:lineRule="auto"/>
      </w:pPr>
      <w:r>
        <w:separator/>
      </w:r>
    </w:p>
    <w:p w14:paraId="41E71A30" w14:textId="77777777" w:rsidR="00732270" w:rsidRDefault="00732270"/>
    <w:p w14:paraId="59E48152" w14:textId="77777777" w:rsidR="00732270" w:rsidRDefault="00732270"/>
    <w:p w14:paraId="2E42177C" w14:textId="77777777" w:rsidR="00732270" w:rsidRDefault="00732270"/>
    <w:p w14:paraId="388BAAB7" w14:textId="77777777" w:rsidR="00732270" w:rsidRDefault="00732270"/>
    <w:p w14:paraId="612110EF" w14:textId="77777777" w:rsidR="00732270" w:rsidRDefault="00732270"/>
  </w:footnote>
  <w:footnote w:type="continuationSeparator" w:id="0">
    <w:p w14:paraId="54B830AF" w14:textId="77777777" w:rsidR="00732270" w:rsidRDefault="00732270" w:rsidP="0090659A">
      <w:pPr>
        <w:spacing w:after="0" w:line="240" w:lineRule="auto"/>
      </w:pPr>
      <w:r>
        <w:continuationSeparator/>
      </w:r>
    </w:p>
    <w:p w14:paraId="39307C85" w14:textId="77777777" w:rsidR="00732270" w:rsidRDefault="00732270"/>
    <w:p w14:paraId="1425D715" w14:textId="77777777" w:rsidR="00732270" w:rsidRDefault="00732270"/>
    <w:p w14:paraId="0AB8EF2A" w14:textId="77777777" w:rsidR="00732270" w:rsidRDefault="00732270"/>
    <w:p w14:paraId="73BBCA03" w14:textId="77777777" w:rsidR="00732270" w:rsidRDefault="00732270"/>
    <w:p w14:paraId="0641D84B" w14:textId="77777777" w:rsidR="00732270" w:rsidRDefault="007322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AB18C" w14:textId="7427EF81" w:rsidR="00926CB2" w:rsidRDefault="00B93DE7" w:rsidP="00B93DE7">
    <w:pPr>
      <w:pStyle w:val="PageHead"/>
    </w:pPr>
    <w:proofErr w:type="spellStart"/>
    <w:r>
      <w:t>Packet</w:t>
    </w:r>
    <w:proofErr w:type="spellEnd"/>
    <w:r>
      <w:t xml:space="preserve"> </w:t>
    </w:r>
    <w:proofErr w:type="spellStart"/>
    <w:r>
      <w:t>Tracer</w:t>
    </w:r>
    <w:proofErr w:type="spellEnd"/>
    <w:r>
      <w:t xml:space="preserve"> – Como explorar o arquivo e criptografia de dados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211E2" w14:textId="77777777" w:rsidR="00926CB2" w:rsidRDefault="00603C52">
    <w:r>
      <w:rPr>
        <w:noProof/>
        <w:lang w:val="en-US" w:eastAsia="zh-CN"/>
      </w:rPr>
      <w:drawing>
        <wp:anchor distT="0" distB="0" distL="114300" distR="114300" simplePos="0" relativeHeight="251657728" behindDoc="0" locked="0" layoutInCell="1" allowOverlap="1" wp14:anchorId="0B21E01F" wp14:editId="2D9FCD58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B4EDC8" w14:textId="77777777" w:rsidR="00926CB2" w:rsidRDefault="00926C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CB15FD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7228C"/>
    <w:multiLevelType w:val="multilevel"/>
    <w:tmpl w:val="50CE7842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2AC2AB2A"/>
    <w:styleLink w:val="PartStepSubStepList"/>
    <w:lvl w:ilvl="0">
      <w:start w:val="1"/>
      <w:numFmt w:val="decimal"/>
      <w:pStyle w:val="PartHead"/>
      <w:suff w:val="space"/>
      <w:lvlText w:val="Parte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tepHead"/>
      <w:lvlText w:val="Passo %3:"/>
      <w:lvlJc w:val="left"/>
      <w:pPr>
        <w:ind w:left="0" w:firstLine="0"/>
      </w:pPr>
      <w:rPr>
        <w:rFonts w:hint="eastAsia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37962D68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170FB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36C38"/>
    <w:multiLevelType w:val="hybridMultilevel"/>
    <w:tmpl w:val="5D7616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B002BD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21322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862720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F23836"/>
    <w:multiLevelType w:val="multilevel"/>
    <w:tmpl w:val="DFFEB082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3" w15:restartNumberingAfterBreak="0">
    <w:nsid w:val="7DD772ED"/>
    <w:multiLevelType w:val="hybridMultilevel"/>
    <w:tmpl w:val="0448B1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375684">
    <w:abstractNumId w:val="12"/>
  </w:num>
  <w:num w:numId="2" w16cid:durableId="1445230726">
    <w:abstractNumId w:val="4"/>
    <w:lvlOverride w:ilvl="0"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838077970">
    <w:abstractNumId w:val="3"/>
  </w:num>
  <w:num w:numId="4" w16cid:durableId="1264649764">
    <w:abstractNumId w:val="4"/>
    <w:lvlOverride w:ilvl="0">
      <w:startOverride w:val="1"/>
      <w:lvl w:ilvl="0">
        <w:start w:val="1"/>
        <w:numFmt w:val="decimal"/>
        <w:pStyle w:val="PartHead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askHead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tepHead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30440171">
    <w:abstractNumId w:val="4"/>
  </w:num>
  <w:num w:numId="6" w16cid:durableId="223764481">
    <w:abstractNumId w:val="0"/>
  </w:num>
  <w:num w:numId="7" w16cid:durableId="1401296202">
    <w:abstractNumId w:val="1"/>
  </w:num>
  <w:num w:numId="8" w16cid:durableId="1027870490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163350104">
    <w:abstractNumId w:val="4"/>
    <w:lvlOverride w:ilvl="2">
      <w:lvl w:ilvl="2">
        <w:start w:val="1"/>
        <w:numFmt w:val="lowerLetter"/>
        <w:pStyle w:val="StepHead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582571643">
    <w:abstractNumId w:val="11"/>
  </w:num>
  <w:num w:numId="11" w16cid:durableId="7927462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052796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07236515">
    <w:abstractNumId w:val="10"/>
  </w:num>
  <w:num w:numId="14" w16cid:durableId="15751671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387583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9473274">
    <w:abstractNumId w:val="8"/>
  </w:num>
  <w:num w:numId="17" w16cid:durableId="1876231180">
    <w:abstractNumId w:val="7"/>
  </w:num>
  <w:num w:numId="18" w16cid:durableId="797529389">
    <w:abstractNumId w:val="13"/>
  </w:num>
  <w:num w:numId="19" w16cid:durableId="17195975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DC"/>
    <w:rsid w:val="00001BDF"/>
    <w:rsid w:val="0000380F"/>
    <w:rsid w:val="00004175"/>
    <w:rsid w:val="000059C9"/>
    <w:rsid w:val="00012C22"/>
    <w:rsid w:val="000160F7"/>
    <w:rsid w:val="00016D5B"/>
    <w:rsid w:val="00016F30"/>
    <w:rsid w:val="00017D81"/>
    <w:rsid w:val="0002047C"/>
    <w:rsid w:val="00021B9A"/>
    <w:rsid w:val="000242D6"/>
    <w:rsid w:val="00024EE5"/>
    <w:rsid w:val="00041AF6"/>
    <w:rsid w:val="00044E62"/>
    <w:rsid w:val="00050BA4"/>
    <w:rsid w:val="00051738"/>
    <w:rsid w:val="00052548"/>
    <w:rsid w:val="00060696"/>
    <w:rsid w:val="00067A67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0E11"/>
    <w:rsid w:val="000C1E5A"/>
    <w:rsid w:val="000C2118"/>
    <w:rsid w:val="000C6E6E"/>
    <w:rsid w:val="000D55B4"/>
    <w:rsid w:val="000E65F0"/>
    <w:rsid w:val="000F072C"/>
    <w:rsid w:val="000F6743"/>
    <w:rsid w:val="001006C2"/>
    <w:rsid w:val="00101BE8"/>
    <w:rsid w:val="00103401"/>
    <w:rsid w:val="00103D36"/>
    <w:rsid w:val="00107B2B"/>
    <w:rsid w:val="00112AC5"/>
    <w:rsid w:val="001133DD"/>
    <w:rsid w:val="00120CBE"/>
    <w:rsid w:val="00121BAE"/>
    <w:rsid w:val="001261C4"/>
    <w:rsid w:val="001314FB"/>
    <w:rsid w:val="00135FDC"/>
    <w:rsid w:val="001366EC"/>
    <w:rsid w:val="0014219C"/>
    <w:rsid w:val="001425ED"/>
    <w:rsid w:val="00143450"/>
    <w:rsid w:val="00144997"/>
    <w:rsid w:val="001523C0"/>
    <w:rsid w:val="001535FE"/>
    <w:rsid w:val="00154E3A"/>
    <w:rsid w:val="00157902"/>
    <w:rsid w:val="00162105"/>
    <w:rsid w:val="00162EEA"/>
    <w:rsid w:val="00163164"/>
    <w:rsid w:val="00166253"/>
    <w:rsid w:val="001704B7"/>
    <w:rsid w:val="001710C0"/>
    <w:rsid w:val="00172AFB"/>
    <w:rsid w:val="001772B8"/>
    <w:rsid w:val="00180FBF"/>
    <w:rsid w:val="00182CF4"/>
    <w:rsid w:val="00186CE1"/>
    <w:rsid w:val="00191F00"/>
    <w:rsid w:val="00192F12"/>
    <w:rsid w:val="00193F14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4681"/>
    <w:rsid w:val="001C5998"/>
    <w:rsid w:val="001C7C3B"/>
    <w:rsid w:val="001D5B6F"/>
    <w:rsid w:val="001E0AB8"/>
    <w:rsid w:val="001E38E0"/>
    <w:rsid w:val="001E4E72"/>
    <w:rsid w:val="001E62B3"/>
    <w:rsid w:val="001F0171"/>
    <w:rsid w:val="001F04A6"/>
    <w:rsid w:val="001F0D77"/>
    <w:rsid w:val="001F7DD8"/>
    <w:rsid w:val="00201928"/>
    <w:rsid w:val="00203E26"/>
    <w:rsid w:val="0020449C"/>
    <w:rsid w:val="002113B8"/>
    <w:rsid w:val="00213514"/>
    <w:rsid w:val="00215665"/>
    <w:rsid w:val="002163BB"/>
    <w:rsid w:val="0021792C"/>
    <w:rsid w:val="002240AB"/>
    <w:rsid w:val="00225E37"/>
    <w:rsid w:val="00231DCA"/>
    <w:rsid w:val="00242E3A"/>
    <w:rsid w:val="002506CF"/>
    <w:rsid w:val="0025107F"/>
    <w:rsid w:val="00260CD4"/>
    <w:rsid w:val="002639D8"/>
    <w:rsid w:val="00265F77"/>
    <w:rsid w:val="00266C83"/>
    <w:rsid w:val="002768DC"/>
    <w:rsid w:val="00294C8F"/>
    <w:rsid w:val="002A6C56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2F7A74"/>
    <w:rsid w:val="00302887"/>
    <w:rsid w:val="003056EB"/>
    <w:rsid w:val="003071FF"/>
    <w:rsid w:val="00310652"/>
    <w:rsid w:val="0031371D"/>
    <w:rsid w:val="00315C74"/>
    <w:rsid w:val="0031789F"/>
    <w:rsid w:val="00320788"/>
    <w:rsid w:val="003233A3"/>
    <w:rsid w:val="0034455D"/>
    <w:rsid w:val="0034604B"/>
    <w:rsid w:val="00346D17"/>
    <w:rsid w:val="00347972"/>
    <w:rsid w:val="00353AD2"/>
    <w:rsid w:val="0035469B"/>
    <w:rsid w:val="003559CC"/>
    <w:rsid w:val="003569D7"/>
    <w:rsid w:val="003608AC"/>
    <w:rsid w:val="00363A23"/>
    <w:rsid w:val="0036440C"/>
    <w:rsid w:val="0036465A"/>
    <w:rsid w:val="00372966"/>
    <w:rsid w:val="00390C38"/>
    <w:rsid w:val="00392748"/>
    <w:rsid w:val="00392C65"/>
    <w:rsid w:val="00392ED5"/>
    <w:rsid w:val="003A19DC"/>
    <w:rsid w:val="003A1B45"/>
    <w:rsid w:val="003A220C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1A74"/>
    <w:rsid w:val="003F20EC"/>
    <w:rsid w:val="003F4F0E"/>
    <w:rsid w:val="003F6096"/>
    <w:rsid w:val="003F6E06"/>
    <w:rsid w:val="00403C7A"/>
    <w:rsid w:val="004057A6"/>
    <w:rsid w:val="00406554"/>
    <w:rsid w:val="004131B0"/>
    <w:rsid w:val="00413CD2"/>
    <w:rsid w:val="00416B2C"/>
    <w:rsid w:val="00416C42"/>
    <w:rsid w:val="00422476"/>
    <w:rsid w:val="0042385C"/>
    <w:rsid w:val="00431654"/>
    <w:rsid w:val="00434926"/>
    <w:rsid w:val="00443ACE"/>
    <w:rsid w:val="00444217"/>
    <w:rsid w:val="004478F4"/>
    <w:rsid w:val="00450F7A"/>
    <w:rsid w:val="00452C6D"/>
    <w:rsid w:val="00455E0B"/>
    <w:rsid w:val="00462B9F"/>
    <w:rsid w:val="004659EE"/>
    <w:rsid w:val="00473E34"/>
    <w:rsid w:val="00476BA9"/>
    <w:rsid w:val="004936C2"/>
    <w:rsid w:val="0049379C"/>
    <w:rsid w:val="004A1CA0"/>
    <w:rsid w:val="004A22E9"/>
    <w:rsid w:val="004A4ACD"/>
    <w:rsid w:val="004A5BC5"/>
    <w:rsid w:val="004B023D"/>
    <w:rsid w:val="004C0909"/>
    <w:rsid w:val="004C3F97"/>
    <w:rsid w:val="004D01F2"/>
    <w:rsid w:val="004D084F"/>
    <w:rsid w:val="004D3339"/>
    <w:rsid w:val="004D353F"/>
    <w:rsid w:val="004D36D7"/>
    <w:rsid w:val="004D682B"/>
    <w:rsid w:val="004E6152"/>
    <w:rsid w:val="004F344A"/>
    <w:rsid w:val="00504ED4"/>
    <w:rsid w:val="00510639"/>
    <w:rsid w:val="00513AB2"/>
    <w:rsid w:val="00516142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4E1"/>
    <w:rsid w:val="00580E73"/>
    <w:rsid w:val="00593386"/>
    <w:rsid w:val="00596998"/>
    <w:rsid w:val="005A6E62"/>
    <w:rsid w:val="005B2FB3"/>
    <w:rsid w:val="005B4E21"/>
    <w:rsid w:val="005D037D"/>
    <w:rsid w:val="005D2B29"/>
    <w:rsid w:val="005D354A"/>
    <w:rsid w:val="005D3E53"/>
    <w:rsid w:val="005D506C"/>
    <w:rsid w:val="005E3235"/>
    <w:rsid w:val="005E4176"/>
    <w:rsid w:val="005E4876"/>
    <w:rsid w:val="005E65B5"/>
    <w:rsid w:val="005F3AE9"/>
    <w:rsid w:val="006007BB"/>
    <w:rsid w:val="00601DC0"/>
    <w:rsid w:val="006034CB"/>
    <w:rsid w:val="00603C52"/>
    <w:rsid w:val="0061062C"/>
    <w:rsid w:val="006131CE"/>
    <w:rsid w:val="0061336B"/>
    <w:rsid w:val="00617D6E"/>
    <w:rsid w:val="00622D61"/>
    <w:rsid w:val="00624198"/>
    <w:rsid w:val="00636C28"/>
    <w:rsid w:val="006428E5"/>
    <w:rsid w:val="00644958"/>
    <w:rsid w:val="006513FB"/>
    <w:rsid w:val="00672919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47F7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CC4"/>
    <w:rsid w:val="006F2A86"/>
    <w:rsid w:val="006F3163"/>
    <w:rsid w:val="00705FEC"/>
    <w:rsid w:val="0071147A"/>
    <w:rsid w:val="0071185D"/>
    <w:rsid w:val="007133F2"/>
    <w:rsid w:val="00721E01"/>
    <w:rsid w:val="007222AD"/>
    <w:rsid w:val="00725FED"/>
    <w:rsid w:val="007267CF"/>
    <w:rsid w:val="00731F3F"/>
    <w:rsid w:val="00732270"/>
    <w:rsid w:val="00733BAB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66D44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A76B7"/>
    <w:rsid w:val="007B0C9D"/>
    <w:rsid w:val="007B5522"/>
    <w:rsid w:val="007C0EE0"/>
    <w:rsid w:val="007C1B71"/>
    <w:rsid w:val="007C2FBB"/>
    <w:rsid w:val="007C7164"/>
    <w:rsid w:val="007D1984"/>
    <w:rsid w:val="007D2AFE"/>
    <w:rsid w:val="007E3264"/>
    <w:rsid w:val="007E3FEA"/>
    <w:rsid w:val="007F0A0B"/>
    <w:rsid w:val="007F3A60"/>
    <w:rsid w:val="007F3D0B"/>
    <w:rsid w:val="007F669E"/>
    <w:rsid w:val="007F7C94"/>
    <w:rsid w:val="00802FFA"/>
    <w:rsid w:val="00810E4B"/>
    <w:rsid w:val="00814BAA"/>
    <w:rsid w:val="00824295"/>
    <w:rsid w:val="00827A65"/>
    <w:rsid w:val="00830473"/>
    <w:rsid w:val="008313F3"/>
    <w:rsid w:val="008402F2"/>
    <w:rsid w:val="008405BB"/>
    <w:rsid w:val="0084325B"/>
    <w:rsid w:val="0084564F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0763"/>
    <w:rsid w:val="008713EA"/>
    <w:rsid w:val="00873C6B"/>
    <w:rsid w:val="0088426A"/>
    <w:rsid w:val="008852BA"/>
    <w:rsid w:val="0088595F"/>
    <w:rsid w:val="00890108"/>
    <w:rsid w:val="00893877"/>
    <w:rsid w:val="0089532C"/>
    <w:rsid w:val="00896165"/>
    <w:rsid w:val="00896681"/>
    <w:rsid w:val="008A2749"/>
    <w:rsid w:val="008A3A90"/>
    <w:rsid w:val="008A5369"/>
    <w:rsid w:val="008B06D4"/>
    <w:rsid w:val="008B4F20"/>
    <w:rsid w:val="008B7FFD"/>
    <w:rsid w:val="008C1B01"/>
    <w:rsid w:val="008C2920"/>
    <w:rsid w:val="008C4307"/>
    <w:rsid w:val="008D23DF"/>
    <w:rsid w:val="008D5FA6"/>
    <w:rsid w:val="008D73BF"/>
    <w:rsid w:val="008D7F09"/>
    <w:rsid w:val="008E5B64"/>
    <w:rsid w:val="008E7DAA"/>
    <w:rsid w:val="008F0094"/>
    <w:rsid w:val="008F03EF"/>
    <w:rsid w:val="008F340F"/>
    <w:rsid w:val="008F626B"/>
    <w:rsid w:val="00903523"/>
    <w:rsid w:val="00906281"/>
    <w:rsid w:val="0090659A"/>
    <w:rsid w:val="00911080"/>
    <w:rsid w:val="00912C48"/>
    <w:rsid w:val="0091350B"/>
    <w:rsid w:val="00915986"/>
    <w:rsid w:val="00917624"/>
    <w:rsid w:val="00926CB2"/>
    <w:rsid w:val="00930386"/>
    <w:rsid w:val="0093060B"/>
    <w:rsid w:val="009309F5"/>
    <w:rsid w:val="00933237"/>
    <w:rsid w:val="00933F28"/>
    <w:rsid w:val="00933FAF"/>
    <w:rsid w:val="009476C0"/>
    <w:rsid w:val="00963E34"/>
    <w:rsid w:val="00964DFA"/>
    <w:rsid w:val="0097231F"/>
    <w:rsid w:val="0098155C"/>
    <w:rsid w:val="00983B77"/>
    <w:rsid w:val="00996053"/>
    <w:rsid w:val="009A0B2F"/>
    <w:rsid w:val="009A1CF4"/>
    <w:rsid w:val="009A37D7"/>
    <w:rsid w:val="009A4E17"/>
    <w:rsid w:val="009A6955"/>
    <w:rsid w:val="009A6DDF"/>
    <w:rsid w:val="009B341C"/>
    <w:rsid w:val="009B5747"/>
    <w:rsid w:val="009D2C27"/>
    <w:rsid w:val="009E2309"/>
    <w:rsid w:val="009E42B9"/>
    <w:rsid w:val="009E4E17"/>
    <w:rsid w:val="009F4C2E"/>
    <w:rsid w:val="00A014A3"/>
    <w:rsid w:val="00A027CC"/>
    <w:rsid w:val="00A0412D"/>
    <w:rsid w:val="00A21211"/>
    <w:rsid w:val="00A30F8A"/>
    <w:rsid w:val="00A34E7F"/>
    <w:rsid w:val="00A40CA3"/>
    <w:rsid w:val="00A46F0A"/>
    <w:rsid w:val="00A46F25"/>
    <w:rsid w:val="00A47CC2"/>
    <w:rsid w:val="00A502BA"/>
    <w:rsid w:val="00A60146"/>
    <w:rsid w:val="00A601A9"/>
    <w:rsid w:val="00A622C4"/>
    <w:rsid w:val="00A6283D"/>
    <w:rsid w:val="00A676FF"/>
    <w:rsid w:val="00A73EBA"/>
    <w:rsid w:val="00A74692"/>
    <w:rsid w:val="00A754B4"/>
    <w:rsid w:val="00A80493"/>
    <w:rsid w:val="00A807C1"/>
    <w:rsid w:val="00A818B3"/>
    <w:rsid w:val="00A82658"/>
    <w:rsid w:val="00A83374"/>
    <w:rsid w:val="00A96172"/>
    <w:rsid w:val="00A97C5F"/>
    <w:rsid w:val="00AB0D6A"/>
    <w:rsid w:val="00AB43B3"/>
    <w:rsid w:val="00AB49A7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B00914"/>
    <w:rsid w:val="00B02A8E"/>
    <w:rsid w:val="00B052EE"/>
    <w:rsid w:val="00B1081F"/>
    <w:rsid w:val="00B221F3"/>
    <w:rsid w:val="00B2496B"/>
    <w:rsid w:val="00B27499"/>
    <w:rsid w:val="00B3010D"/>
    <w:rsid w:val="00B35151"/>
    <w:rsid w:val="00B433F2"/>
    <w:rsid w:val="00B458E8"/>
    <w:rsid w:val="00B5397B"/>
    <w:rsid w:val="00B53EE9"/>
    <w:rsid w:val="00B6072F"/>
    <w:rsid w:val="00B6183E"/>
    <w:rsid w:val="00B62809"/>
    <w:rsid w:val="00B74716"/>
    <w:rsid w:val="00B7675A"/>
    <w:rsid w:val="00B81898"/>
    <w:rsid w:val="00B82CA0"/>
    <w:rsid w:val="00B82DED"/>
    <w:rsid w:val="00B8606B"/>
    <w:rsid w:val="00B878E7"/>
    <w:rsid w:val="00B879CC"/>
    <w:rsid w:val="00B93DE7"/>
    <w:rsid w:val="00B9607A"/>
    <w:rsid w:val="00B97278"/>
    <w:rsid w:val="00B97943"/>
    <w:rsid w:val="00BA1D0B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6F73"/>
    <w:rsid w:val="00BF76BE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3E03"/>
    <w:rsid w:val="00C8718B"/>
    <w:rsid w:val="00C872E4"/>
    <w:rsid w:val="00C90311"/>
    <w:rsid w:val="00C91C26"/>
    <w:rsid w:val="00C94028"/>
    <w:rsid w:val="00CA73D5"/>
    <w:rsid w:val="00CB04B8"/>
    <w:rsid w:val="00CB5068"/>
    <w:rsid w:val="00CB7D2B"/>
    <w:rsid w:val="00CC1C87"/>
    <w:rsid w:val="00CC3000"/>
    <w:rsid w:val="00CC4859"/>
    <w:rsid w:val="00CC7A35"/>
    <w:rsid w:val="00CD025D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91A"/>
    <w:rsid w:val="00D00513"/>
    <w:rsid w:val="00D00D7D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7651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D43EA"/>
    <w:rsid w:val="00DE6F44"/>
    <w:rsid w:val="00DF17D6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6930"/>
    <w:rsid w:val="00E27257"/>
    <w:rsid w:val="00E27F4F"/>
    <w:rsid w:val="00E37F6C"/>
    <w:rsid w:val="00E41849"/>
    <w:rsid w:val="00E449D0"/>
    <w:rsid w:val="00E44A34"/>
    <w:rsid w:val="00E4506A"/>
    <w:rsid w:val="00E53F99"/>
    <w:rsid w:val="00E56510"/>
    <w:rsid w:val="00E62EA8"/>
    <w:rsid w:val="00E67A6E"/>
    <w:rsid w:val="00E71B43"/>
    <w:rsid w:val="00E7384C"/>
    <w:rsid w:val="00E81612"/>
    <w:rsid w:val="00E87D18"/>
    <w:rsid w:val="00E87D62"/>
    <w:rsid w:val="00E97333"/>
    <w:rsid w:val="00EA486E"/>
    <w:rsid w:val="00EA4FA3"/>
    <w:rsid w:val="00EB001B"/>
    <w:rsid w:val="00EB3082"/>
    <w:rsid w:val="00EB6C33"/>
    <w:rsid w:val="00EC031B"/>
    <w:rsid w:val="00ED6019"/>
    <w:rsid w:val="00ED7830"/>
    <w:rsid w:val="00EE3909"/>
    <w:rsid w:val="00EF4205"/>
    <w:rsid w:val="00EF4EE5"/>
    <w:rsid w:val="00EF5939"/>
    <w:rsid w:val="00F01714"/>
    <w:rsid w:val="00F0258F"/>
    <w:rsid w:val="00F02D06"/>
    <w:rsid w:val="00F056E5"/>
    <w:rsid w:val="00F06FDD"/>
    <w:rsid w:val="00F10819"/>
    <w:rsid w:val="00F11219"/>
    <w:rsid w:val="00F167F8"/>
    <w:rsid w:val="00F16F35"/>
    <w:rsid w:val="00F17559"/>
    <w:rsid w:val="00F2229D"/>
    <w:rsid w:val="00F25ABB"/>
    <w:rsid w:val="00F27963"/>
    <w:rsid w:val="00F30103"/>
    <w:rsid w:val="00F30446"/>
    <w:rsid w:val="00F4135D"/>
    <w:rsid w:val="00F41F1B"/>
    <w:rsid w:val="00F46BD9"/>
    <w:rsid w:val="00F604E7"/>
    <w:rsid w:val="00F60BE0"/>
    <w:rsid w:val="00F6280E"/>
    <w:rsid w:val="00F7050A"/>
    <w:rsid w:val="00F75533"/>
    <w:rsid w:val="00F8036D"/>
    <w:rsid w:val="00F809DC"/>
    <w:rsid w:val="00F86EB0"/>
    <w:rsid w:val="00FA3811"/>
    <w:rsid w:val="00FA3B9F"/>
    <w:rsid w:val="00FA3F06"/>
    <w:rsid w:val="00FA4A26"/>
    <w:rsid w:val="00FA4BA5"/>
    <w:rsid w:val="00FA7084"/>
    <w:rsid w:val="00FA7BEF"/>
    <w:rsid w:val="00FB1105"/>
    <w:rsid w:val="00FB1929"/>
    <w:rsid w:val="00FB5FD9"/>
    <w:rsid w:val="00FD33AB"/>
    <w:rsid w:val="00FD4724"/>
    <w:rsid w:val="00FD4A68"/>
    <w:rsid w:val="00FD68ED"/>
    <w:rsid w:val="00FD7E00"/>
    <w:rsid w:val="00FE2824"/>
    <w:rsid w:val="00FE2F0E"/>
    <w:rsid w:val="00FE661F"/>
    <w:rsid w:val="00FF0400"/>
    <w:rsid w:val="00FF3D6B"/>
    <w:rsid w:val="00FF5407"/>
    <w:rsid w:val="00FF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9578C4"/>
  <w15:docId w15:val="{9A9951F7-2320-4807-A66B-2DD0C43EF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1C4681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autoRedefine/>
    <w:uiPriority w:val="9"/>
    <w:semiHidden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231DCA"/>
    <w:pPr>
      <w:keepNext/>
      <w:spacing w:before="240" w:line="240" w:lineRule="auto"/>
      <w:outlineLvl w:val="2"/>
    </w:pPr>
    <w:rPr>
      <w:rFonts w:eastAsia="Times New Roman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231DCA"/>
    <w:pPr>
      <w:keepNext/>
      <w:spacing w:before="24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semiHidden/>
    <w:rsid w:val="00BF76BE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link w:val="Ttulo2"/>
    <w:uiPriority w:val="9"/>
    <w:semiHidden/>
    <w:rsid w:val="00BF76BE"/>
    <w:rPr>
      <w:rFonts w:ascii="Cambria" w:eastAsia="Times New Roman" w:hAnsi="Cambria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Ttulo2"/>
    <w:next w:val="Normal"/>
    <w:uiPriority w:val="99"/>
    <w:qFormat/>
    <w:rsid w:val="00103401"/>
    <w:pPr>
      <w:keepLines w:val="0"/>
      <w:widowControl w:val="0"/>
      <w:numPr>
        <w:numId w:val="3"/>
      </w:numPr>
      <w:spacing w:before="240" w:after="120" w:line="240" w:lineRule="auto"/>
      <w:outlineLvl w:val="0"/>
    </w:pPr>
    <w:rPr>
      <w:rFonts w:ascii="Arial" w:hAnsi="Arial"/>
      <w:bCs w:val="0"/>
      <w:iCs/>
      <w:color w:val="auto"/>
      <w:sz w:val="24"/>
    </w:rPr>
  </w:style>
  <w:style w:type="paragraph" w:customStyle="1" w:styleId="LabTitle">
    <w:name w:val="Lab Title"/>
    <w:basedOn w:val="Normal"/>
    <w:link w:val="LabTitleChar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Ttulo2"/>
    <w:next w:val="BodyTextL25"/>
    <w:uiPriority w:val="99"/>
    <w:qFormat/>
    <w:rsid w:val="00B82CA0"/>
    <w:pPr>
      <w:keepLines w:val="0"/>
      <w:numPr>
        <w:ilvl w:val="2"/>
        <w:numId w:val="5"/>
      </w:numPr>
      <w:spacing w:before="240" w:after="120"/>
    </w:pPr>
    <w:rPr>
      <w:rFonts w:ascii="Arial" w:hAnsi="Arial"/>
      <w:color w:val="auto"/>
      <w:sz w:val="24"/>
    </w:rPr>
  </w:style>
  <w:style w:type="paragraph" w:styleId="Cabealho">
    <w:name w:val="header"/>
    <w:basedOn w:val="Normal"/>
    <w:link w:val="Cabealho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rsid w:val="008402F2"/>
    <w:rPr>
      <w:sz w:val="22"/>
      <w:szCs w:val="22"/>
    </w:rPr>
  </w:style>
  <w:style w:type="paragraph" w:styleId="Rodap">
    <w:name w:val="footer"/>
    <w:basedOn w:val="Normal"/>
    <w:link w:val="Rodap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RodapChar">
    <w:name w:val="Rodapé Char"/>
    <w:link w:val="Rodap"/>
    <w:uiPriority w:val="99"/>
    <w:rsid w:val="00163164"/>
    <w:rPr>
      <w:sz w:val="16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uiPriority w:val="99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elacomgrade">
    <w:name w:val="Table Grid"/>
    <w:basedOn w:val="Tabe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uiPriority w:val="99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36440C"/>
    <w:pPr>
      <w:numPr>
        <w:numId w:val="7"/>
      </w:numPr>
      <w:ind w:left="1080"/>
    </w:pPr>
    <w:rPr>
      <w:sz w:val="20"/>
    </w:rPr>
  </w:style>
  <w:style w:type="paragraph" w:customStyle="1" w:styleId="InstNoteRed">
    <w:name w:val="Inst Note Red"/>
    <w:basedOn w:val="Normal"/>
    <w:qFormat/>
    <w:rsid w:val="00231DCA"/>
    <w:pPr>
      <w:spacing w:line="240" w:lineRule="auto"/>
    </w:pPr>
    <w:rPr>
      <w:color w:val="FF0000"/>
      <w:sz w:val="20"/>
    </w:rPr>
  </w:style>
  <w:style w:type="paragraph" w:customStyle="1" w:styleId="PartHead">
    <w:name w:val="Part Head"/>
    <w:basedOn w:val="Normal"/>
    <w:next w:val="BodyTextL25"/>
    <w:uiPriority w:val="99"/>
    <w:qFormat/>
    <w:rsid w:val="00B82CA0"/>
    <w:pPr>
      <w:keepNext/>
      <w:numPr>
        <w:numId w:val="5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uiPriority w:val="99"/>
    <w:qFormat/>
    <w:rsid w:val="00B82CA0"/>
    <w:pPr>
      <w:numPr>
        <w:ilvl w:val="3"/>
        <w:numId w:val="5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link w:val="CMDChar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uiPriority w:val="99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oDocumentoChar">
    <w:name w:val="Mapa do Documento Char"/>
    <w:link w:val="Mapado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1C4681"/>
    <w:pPr>
      <w:numPr>
        <w:ilvl w:val="4"/>
      </w:numPr>
    </w:pPr>
  </w:style>
  <w:style w:type="table" w:customStyle="1" w:styleId="LightList-Accent11">
    <w:name w:val="Light List - Accent 11"/>
    <w:basedOn w:val="Tabe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e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emlista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Semlista"/>
    <w:uiPriority w:val="99"/>
    <w:rsid w:val="00B82CA0"/>
    <w:pPr>
      <w:numPr>
        <w:numId w:val="5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rio">
    <w:name w:val="annotation reference"/>
    <w:semiHidden/>
    <w:unhideWhenUsed/>
    <w:rsid w:val="000B2344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0B234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0B234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2344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3"/>
      </w:numPr>
    </w:pPr>
  </w:style>
  <w:style w:type="numbering" w:customStyle="1" w:styleId="SectionList">
    <w:name w:val="Section_List"/>
    <w:basedOn w:val="Semlista"/>
    <w:uiPriority w:val="99"/>
    <w:rsid w:val="00596998"/>
    <w:pPr>
      <w:numPr>
        <w:numId w:val="3"/>
      </w:numPr>
    </w:pPr>
  </w:style>
  <w:style w:type="paragraph" w:customStyle="1" w:styleId="TaskHead">
    <w:name w:val="Task Head"/>
    <w:basedOn w:val="PartHead"/>
    <w:next w:val="BodyTextL25"/>
    <w:rsid w:val="001C4681"/>
    <w:pPr>
      <w:numPr>
        <w:ilvl w:val="1"/>
      </w:numPr>
    </w:pPr>
    <w:rPr>
      <w:sz w:val="24"/>
    </w:rPr>
  </w:style>
  <w:style w:type="character" w:customStyle="1" w:styleId="Ttulo4Char">
    <w:name w:val="Título 4 Char"/>
    <w:basedOn w:val="Fontepargpadro"/>
    <w:link w:val="Ttulo4"/>
    <w:semiHidden/>
    <w:rsid w:val="00BF76BE"/>
    <w:rPr>
      <w:rFonts w:eastAsia="Times New Roman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semiHidden/>
    <w:rsid w:val="00BF76BE"/>
    <w:rPr>
      <w:rFonts w:eastAsia="Times New Roman"/>
      <w:szCs w:val="24"/>
    </w:rPr>
  </w:style>
  <w:style w:type="character" w:customStyle="1" w:styleId="Ttulo8Char">
    <w:name w:val="Título 8 Char"/>
    <w:basedOn w:val="Fontepargpadro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har">
    <w:name w:val="Título 9 Char"/>
    <w:basedOn w:val="Fontepargpadro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har">
    <w:name w:val="Título 3 Char"/>
    <w:link w:val="Ttulo3"/>
    <w:semiHidden/>
    <w:rsid w:val="00BF76BE"/>
    <w:rPr>
      <w:rFonts w:eastAsia="Times New Roman"/>
      <w:b/>
      <w:bCs/>
      <w:sz w:val="26"/>
      <w:szCs w:val="26"/>
    </w:rPr>
  </w:style>
  <w:style w:type="character" w:customStyle="1" w:styleId="LabTitleChar">
    <w:name w:val="Lab Title Char"/>
    <w:link w:val="LabTitle"/>
    <w:rsid w:val="00231DCA"/>
    <w:rPr>
      <w:b/>
      <w:sz w:val="32"/>
      <w:szCs w:val="22"/>
    </w:rPr>
  </w:style>
  <w:style w:type="paragraph" w:styleId="Textodenotadefim">
    <w:name w:val="endnote text"/>
    <w:basedOn w:val="Normal"/>
    <w:link w:val="Textodenotadefim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semiHidden/>
    <w:rsid w:val="00231DCA"/>
    <w:rPr>
      <w:rFonts w:eastAsia="Times New Roman"/>
    </w:rPr>
  </w:style>
  <w:style w:type="paragraph" w:styleId="Textodenotaderodap">
    <w:name w:val="footnote text"/>
    <w:basedOn w:val="Normal"/>
    <w:link w:val="Textodenotaderodap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31DCA"/>
    <w:rPr>
      <w:rFonts w:eastAsia="Times New Roman"/>
    </w:rPr>
  </w:style>
  <w:style w:type="paragraph" w:styleId="Remissivo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Remissivo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Remissivo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Remissivo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Remissivo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Remissivo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Remissivo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Remissivo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Remissivo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remissivo">
    <w:name w:val="index heading"/>
    <w:basedOn w:val="Normal"/>
    <w:next w:val="Remissivo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demacro">
    <w:name w:val="macro"/>
    <w:link w:val="Textodemacro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demacroChar">
    <w:name w:val="Texto de macro Char"/>
    <w:basedOn w:val="Fontepargpadro"/>
    <w:link w:val="Textodemacro"/>
    <w:semiHidden/>
    <w:rsid w:val="00231DCA"/>
    <w:rPr>
      <w:rFonts w:ascii="Courier New" w:eastAsia="Times New Roman" w:hAnsi="Courier New" w:cs="Courier New"/>
      <w:lang w:val="pt-BR" w:eastAsia="en-US" w:bidi="ar-SA"/>
    </w:rPr>
  </w:style>
  <w:style w:type="paragraph" w:styleId="ndicedeautoridad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deilustra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tulodendicedeautoridades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Sumrio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Sumrio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Sumrio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Sumrio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Sumrio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Sumrio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Sumrio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Sumrio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Sumrio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Corpodetexto">
    <w:name w:val="Body Text"/>
    <w:basedOn w:val="Normal"/>
    <w:link w:val="CorpodetextoChar"/>
    <w:rsid w:val="00231DCA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CorpodetextoChar">
    <w:name w:val="Corpo de texto Char"/>
    <w:link w:val="Corpodetexto"/>
    <w:rsid w:val="00231DCA"/>
    <w:rPr>
      <w:rFonts w:eastAsia="Times New Roman" w:cs="Arial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CMDBold">
    <w:name w:val="CMD Bold"/>
    <w:basedOn w:val="CMD"/>
    <w:next w:val="BodyTextL50"/>
    <w:link w:val="CMDBoldChar"/>
    <w:qFormat/>
    <w:rsid w:val="00C73E03"/>
    <w:rPr>
      <w:b/>
    </w:rPr>
  </w:style>
  <w:style w:type="paragraph" w:customStyle="1" w:styleId="BodyTextBold">
    <w:name w:val="Body Text Bold"/>
    <w:basedOn w:val="Corpodetexto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ontepargpadro"/>
    <w:link w:val="CMD"/>
    <w:rsid w:val="00C73E03"/>
    <w:rPr>
      <w:rFonts w:ascii="Courier New" w:hAnsi="Courier New"/>
      <w:szCs w:val="22"/>
    </w:rPr>
  </w:style>
  <w:style w:type="character" w:customStyle="1" w:styleId="CMDBoldChar">
    <w:name w:val="CMD Bold Char"/>
    <w:basedOn w:val="CMDChar"/>
    <w:link w:val="CMDBold"/>
    <w:rsid w:val="00C73E03"/>
    <w:rPr>
      <w:rFonts w:ascii="Courier New" w:hAnsi="Courier New"/>
      <w:b/>
      <w:szCs w:val="22"/>
    </w:rPr>
  </w:style>
  <w:style w:type="character" w:customStyle="1" w:styleId="BodyTextBoldChar">
    <w:name w:val="Body Text Bold Char"/>
    <w:basedOn w:val="CorpodetextoChar"/>
    <w:link w:val="BodyTextBold"/>
    <w:rsid w:val="00C73E03"/>
    <w:rPr>
      <w:rFonts w:eastAsia="Times New Roman" w:cs="Arial"/>
      <w:b/>
      <w:szCs w:val="24"/>
    </w:rPr>
  </w:style>
  <w:style w:type="character" w:styleId="Hyperlink">
    <w:name w:val="Hyperlink"/>
    <w:basedOn w:val="Fontepargpadro"/>
    <w:uiPriority w:val="99"/>
    <w:semiHidden/>
    <w:unhideWhenUsed/>
    <w:rsid w:val="00B93DE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135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iperlinkVisitado">
    <w:name w:val="FollowedHyperlink"/>
    <w:basedOn w:val="Fontepargpadro"/>
    <w:semiHidden/>
    <w:unhideWhenUsed/>
    <w:rsid w:val="008A53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0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ncipher.it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ncipher.it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ncipher.i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Documents\Unicon\Curriculum_Templates\Lab-PT_Template%20-%20IL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eeb3334-4d3c-4bfa-9ce8-abaa5c3d8dc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EFAAF864DB9F4BB8777280827E7F37" ma:contentTypeVersion="4" ma:contentTypeDescription="Crie um novo documento." ma:contentTypeScope="" ma:versionID="6273be3dc365fa24c3d2f6af56db3841">
  <xsd:schema xmlns:xsd="http://www.w3.org/2001/XMLSchema" xmlns:xs="http://www.w3.org/2001/XMLSchema" xmlns:p="http://schemas.microsoft.com/office/2006/metadata/properties" xmlns:ns2="6eeb3334-4d3c-4bfa-9ce8-abaa5c3d8dce" targetNamespace="http://schemas.microsoft.com/office/2006/metadata/properties" ma:root="true" ma:fieldsID="a719b24f5d7407f8419c37704fb0017c" ns2:_="">
    <xsd:import namespace="6eeb3334-4d3c-4bfa-9ce8-abaa5c3d8dc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eb3334-4d3c-4bfa-9ce8-abaa5c3d8dc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3074D4-0863-4C87-BA0A-F058E39849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995D8F-2449-4DBB-B105-AB1A31F49F0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A160CB-32ED-4C6B-8B18-E4A653A5A182}">
  <ds:schemaRefs>
    <ds:schemaRef ds:uri="http://schemas.microsoft.com/office/2006/metadata/properties"/>
    <ds:schemaRef ds:uri="http://schemas.microsoft.com/office/infopath/2007/PartnerControls"/>
    <ds:schemaRef ds:uri="6eeb3334-4d3c-4bfa-9ce8-abaa5c3d8dce"/>
  </ds:schemaRefs>
</ds:datastoreItem>
</file>

<file path=customXml/itemProps4.xml><?xml version="1.0" encoding="utf-8"?>
<ds:datastoreItem xmlns:ds="http://schemas.openxmlformats.org/officeDocument/2006/customXml" ds:itemID="{E948C95D-35BD-49F4-A607-41918DD829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eb3334-4d3c-4bfa-9ce8-abaa5c3d8d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Lab-PT_Template - ILM</Template>
  <TotalTime>2</TotalTime>
  <Pages>4</Pages>
  <Words>1162</Words>
  <Characters>6279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Addressing Table</vt:lpstr>
      <vt:lpstr>Objectives</vt:lpstr>
      <vt:lpstr>Background</vt:lpstr>
      <vt:lpstr>Locate the FTP Account Credentials for Mary’s Laptop</vt:lpstr>
      <vt:lpstr>    Access the text document on Mary’s laptop.</vt:lpstr>
      <vt:lpstr>    Decrypt Mary’s FTP account information.</vt:lpstr>
      <vt:lpstr>Upload Confidential Data using FTP</vt:lpstr>
      <vt:lpstr>    View the confidential document on Mary’s Laptop.</vt:lpstr>
      <vt:lpstr>    Remotely connect to the FTP server.</vt:lpstr>
      <vt:lpstr>    Upload a file to the FTP server.</vt:lpstr>
      <vt:lpstr>Locate the FTP Account Credentials for Bob’s PC</vt:lpstr>
      <vt:lpstr>    Access the text document on Bob’s PC.</vt:lpstr>
      <vt:lpstr>    Decrypt Bob’s FTP account information.</vt:lpstr>
      <vt:lpstr>Download Confidential Data using FTP</vt:lpstr>
      <vt:lpstr>    Remotely connect to the FTP server.</vt:lpstr>
      <vt:lpstr>    Download the file to Bob’s PC.</vt:lpstr>
      <vt:lpstr>Decrypt the Contents of the clientinfo.txt File</vt:lpstr>
      <vt:lpstr>    Receive the decryption key from Mary.</vt:lpstr>
      <vt:lpstr>    Decrypt the contents of the clientinfo.txt file.</vt:lpstr>
      <vt:lpstr>Suggested Scoring Rubric</vt:lpstr>
    </vt:vector>
  </TitlesOfParts>
  <Company>Microsoft</Company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Suk-yi Pennock</dc:creator>
  <cp:lastModifiedBy>Alef Figueiredo</cp:lastModifiedBy>
  <cp:revision>3</cp:revision>
  <dcterms:created xsi:type="dcterms:W3CDTF">2026-03-23T22:12:00Z</dcterms:created>
  <dcterms:modified xsi:type="dcterms:W3CDTF">2026-03-23T22:16:00Z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0x01010094EFAAF864DB9F4BB8777280827E7F37</vt:lpwstr>
  </property>
</Properties>
</file>